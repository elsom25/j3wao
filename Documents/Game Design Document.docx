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5D28" w:rsidRPr="008A2F38" w:rsidRDefault="00B05D28" w:rsidP="008A2F38">
      <w:pPr>
        <w:spacing w:after="0" w:line="240" w:lineRule="auto"/>
        <w:jc w:val="center"/>
        <w:rPr>
          <w:rFonts w:asciiTheme="majorHAnsi" w:hAnsiTheme="majorHAnsi"/>
          <w:caps/>
          <w:sz w:val="28"/>
          <w:szCs w:val="28"/>
        </w:rPr>
      </w:pPr>
      <w:r w:rsidRPr="008A2F38">
        <w:rPr>
          <w:rFonts w:asciiTheme="majorHAnsi" w:hAnsiTheme="majorHAnsi"/>
          <w:caps/>
          <w:sz w:val="28"/>
          <w:szCs w:val="28"/>
        </w:rPr>
        <w:t>University</w:t>
      </w:r>
      <w:r w:rsidR="00EF2CAB" w:rsidRPr="008A2F38">
        <w:rPr>
          <w:rFonts w:asciiTheme="majorHAnsi" w:hAnsiTheme="majorHAnsi"/>
          <w:caps/>
          <w:sz w:val="28"/>
          <w:szCs w:val="28"/>
        </w:rPr>
        <w:t xml:space="preserve"> </w:t>
      </w:r>
      <w:r w:rsidRPr="008A2F38">
        <w:rPr>
          <w:rFonts w:asciiTheme="majorHAnsi" w:hAnsiTheme="majorHAnsi"/>
          <w:caps/>
          <w:sz w:val="28"/>
          <w:szCs w:val="28"/>
        </w:rPr>
        <w:t>Of</w:t>
      </w:r>
      <w:r w:rsidR="00EF2CAB" w:rsidRPr="008A2F38">
        <w:rPr>
          <w:rFonts w:asciiTheme="majorHAnsi" w:hAnsiTheme="majorHAnsi"/>
          <w:caps/>
          <w:sz w:val="28"/>
          <w:szCs w:val="28"/>
        </w:rPr>
        <w:t xml:space="preserve"> </w:t>
      </w:r>
      <w:r w:rsidRPr="008A2F38">
        <w:rPr>
          <w:rFonts w:asciiTheme="majorHAnsi" w:hAnsiTheme="majorHAnsi"/>
          <w:caps/>
          <w:sz w:val="28"/>
          <w:szCs w:val="28"/>
        </w:rPr>
        <w:t>Waterloo</w:t>
      </w:r>
    </w:p>
    <w:sdt>
      <w:sdtPr>
        <w:alias w:val="Title"/>
        <w:tag w:val=""/>
        <w:id w:val="1277675494"/>
        <w:placeholder>
          <w:docPart w:val="8BBC68EEC84B44E68E33EF6BF15FBDF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4C4ADB" w:rsidRDefault="00657405" w:rsidP="00B83769">
          <w:pPr>
            <w:pStyle w:val="Title"/>
            <w:spacing w:before="3000" w:after="3000"/>
          </w:pPr>
          <w:r>
            <w:t>Game Design Document</w:t>
          </w:r>
        </w:p>
      </w:sdtContent>
    </w:sdt>
    <w:sdt>
      <w:sdtPr>
        <w:alias w:val="Company"/>
        <w:tag w:val=""/>
        <w:id w:val="192658585"/>
        <w:placeholder>
          <w:docPart w:val="4F888EA2C1ED49ABB77EE37F54C5241F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EndPr/>
      <w:sdtContent>
        <w:p w:rsidR="007E47AB" w:rsidRDefault="00657405" w:rsidP="007D2F0E">
          <w:pPr>
            <w:pStyle w:val="NoSpacing"/>
            <w:jc w:val="center"/>
          </w:pPr>
          <w:r>
            <w:rPr>
              <w:lang w:val="en-CA"/>
            </w:rPr>
            <w:t>J3WAO</w:t>
          </w:r>
        </w:p>
      </w:sdtContent>
    </w:sdt>
    <w:p w:rsidR="001E6D77" w:rsidRDefault="00657405" w:rsidP="001E6D77">
      <w:pPr>
        <w:pStyle w:val="NoSpacing"/>
        <w:jc w:val="center"/>
      </w:pPr>
      <w:r>
        <w:t>Copyright © 2011</w:t>
      </w:r>
    </w:p>
    <w:p w:rsidR="007E47AB" w:rsidRDefault="00004B7A" w:rsidP="00B83769">
      <w:pPr>
        <w:pStyle w:val="NoSpacing"/>
        <w:spacing w:after="3000"/>
        <w:jc w:val="center"/>
      </w:pPr>
      <w:sdt>
        <w:sdtPr>
          <w:alias w:val="Company Address"/>
          <w:tag w:val=""/>
          <w:id w:val="-1737850956"/>
          <w:placeholder>
            <w:docPart w:val="AC346B76D87D494B99F3AA6E1CD2C475"/>
          </w:placeholder>
          <w:dataBinding w:prefixMappings="xmlns:ns0='http://schemas.microsoft.com/office/2006/coverPageProps' " w:xpath="/ns0:CoverPageProperties[1]/ns0:CompanyAddress[1]" w:storeItemID="{55AF091B-3C7A-41E3-B477-F2FDAA23CFDA}"/>
          <w:text/>
        </w:sdtPr>
        <w:sdtEndPr/>
        <w:sdtContent>
          <w:r w:rsidR="00657405">
            <w:rPr>
              <w:lang w:val="en-CA"/>
            </w:rPr>
            <w:t>Waterloo, Ontario, Canada</w:t>
          </w:r>
        </w:sdtContent>
      </w:sdt>
    </w:p>
    <w:p w:rsidR="00303AF4" w:rsidRPr="007A00FB" w:rsidRDefault="00004B7A" w:rsidP="00657405">
      <w:pPr>
        <w:pStyle w:val="NoSpacing"/>
        <w:jc w:val="center"/>
        <w:rPr>
          <w:b/>
        </w:rPr>
        <w:sectPr w:rsidR="00303AF4" w:rsidRPr="007A00FB" w:rsidSect="00B83769">
          <w:footerReference w:type="default" r:id="rId11"/>
          <w:type w:val="continuous"/>
          <w:pgSz w:w="12240" w:h="15840" w:code="1"/>
          <w:pgMar w:top="1440" w:right="1440" w:bottom="1440" w:left="1440" w:header="709" w:footer="709" w:gutter="0"/>
          <w:pgNumType w:fmt="lowerRoman" w:start="1"/>
          <w:cols w:space="708"/>
          <w:titlePg/>
          <w:docGrid w:linePitch="360"/>
        </w:sectPr>
      </w:pPr>
      <w:sdt>
        <w:sdtPr>
          <w:alias w:val="Author"/>
          <w:tag w:val=""/>
          <w:id w:val="-258758310"/>
          <w:placeholder>
            <w:docPart w:val="1F7D03F3C61E4ACB9C2891530806FAD4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657405">
            <w:rPr>
              <w:lang w:val="en-CA"/>
            </w:rPr>
            <w:t>Jesse McGinnis</w:t>
          </w:r>
        </w:sdtContent>
      </w:sdt>
    </w:p>
    <w:bookmarkStart w:id="0" w:name="_Toc270871542" w:displacedByCustomXml="next"/>
    <w:bookmarkStart w:id="1" w:name="_Toc270871692" w:displacedByCustomXml="next"/>
    <w:sdt>
      <w:sdtPr>
        <w:rPr>
          <w:rFonts w:asciiTheme="minorHAnsi" w:eastAsiaTheme="minorHAnsi" w:hAnsiTheme="minorHAnsi" w:cstheme="minorBidi"/>
          <w:bCs w:val="0"/>
          <w:caps w:val="0"/>
          <w:sz w:val="22"/>
          <w:szCs w:val="22"/>
        </w:rPr>
        <w:id w:val="-582373770"/>
        <w:docPartObj>
          <w:docPartGallery w:val="Table of Contents"/>
          <w:docPartUnique/>
        </w:docPartObj>
      </w:sdtPr>
      <w:sdtEndPr>
        <w:rPr>
          <w:noProof/>
          <w:sz w:val="24"/>
        </w:rPr>
      </w:sdtEndPr>
      <w:sdtContent>
        <w:p w:rsidR="00880936" w:rsidRPr="00643A22" w:rsidRDefault="00880936" w:rsidP="00830BDE">
          <w:pPr>
            <w:pStyle w:val="TOCHeading"/>
          </w:pPr>
          <w:r w:rsidRPr="00643A22">
            <w:t>Table</w:t>
          </w:r>
          <w:r w:rsidR="00EF2CAB" w:rsidRPr="00643A22">
            <w:t xml:space="preserve"> </w:t>
          </w:r>
          <w:r w:rsidRPr="00B616F9">
            <w:t>of</w:t>
          </w:r>
          <w:r w:rsidR="00EF2CAB" w:rsidRPr="00643A22">
            <w:t xml:space="preserve"> </w:t>
          </w:r>
          <w:r w:rsidRPr="005D77CA">
            <w:rPr>
              <w:rStyle w:val="Heading1Char"/>
              <w:bCs/>
              <w:caps/>
            </w:rPr>
            <w:t>Contents</w:t>
          </w:r>
          <w:bookmarkEnd w:id="1"/>
          <w:bookmarkEnd w:id="0"/>
        </w:p>
        <w:p w:rsidR="002105CE" w:rsidRDefault="00880936">
          <w:pPr>
            <w:pStyle w:val="TOC1"/>
            <w:rPr>
              <w:rFonts w:eastAsiaTheme="minorEastAsia"/>
              <w:noProof/>
              <w:sz w:val="22"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4784526" w:history="1">
            <w:r w:rsidR="002105CE" w:rsidRPr="00346E1F">
              <w:rPr>
                <w:rStyle w:val="Hyperlink"/>
                <w:noProof/>
              </w:rPr>
              <w:t>Executive Summary</w:t>
            </w:r>
            <w:r w:rsidR="002105CE">
              <w:rPr>
                <w:noProof/>
                <w:webHidden/>
              </w:rPr>
              <w:tab/>
            </w:r>
            <w:r w:rsidR="002105CE">
              <w:rPr>
                <w:noProof/>
                <w:webHidden/>
              </w:rPr>
              <w:fldChar w:fldCharType="begin"/>
            </w:r>
            <w:r w:rsidR="002105CE">
              <w:rPr>
                <w:noProof/>
                <w:webHidden/>
              </w:rPr>
              <w:instrText xml:space="preserve"> PAGEREF _Toc284784526 \h </w:instrText>
            </w:r>
            <w:r w:rsidR="002105CE">
              <w:rPr>
                <w:noProof/>
                <w:webHidden/>
              </w:rPr>
            </w:r>
            <w:r w:rsidR="002105CE">
              <w:rPr>
                <w:noProof/>
                <w:webHidden/>
              </w:rPr>
              <w:fldChar w:fldCharType="separate"/>
            </w:r>
            <w:r w:rsidR="002105CE">
              <w:rPr>
                <w:noProof/>
                <w:webHidden/>
              </w:rPr>
              <w:t>ii</w:t>
            </w:r>
            <w:r w:rsidR="002105CE">
              <w:rPr>
                <w:noProof/>
                <w:webHidden/>
              </w:rPr>
              <w:fldChar w:fldCharType="end"/>
            </w:r>
          </w:hyperlink>
        </w:p>
        <w:p w:rsidR="002105CE" w:rsidRDefault="00004B7A">
          <w:pPr>
            <w:pStyle w:val="TOC1"/>
            <w:rPr>
              <w:rFonts w:eastAsiaTheme="minorEastAsia"/>
              <w:noProof/>
              <w:sz w:val="22"/>
              <w:lang w:eastAsia="en-CA"/>
            </w:rPr>
          </w:pPr>
          <w:hyperlink w:anchor="_Toc284784527" w:history="1">
            <w:r w:rsidR="002105CE" w:rsidRPr="00346E1F">
              <w:rPr>
                <w:rStyle w:val="Hyperlink"/>
                <w:noProof/>
              </w:rPr>
              <w:t>1.0 Introduction</w:t>
            </w:r>
            <w:r w:rsidR="002105CE">
              <w:rPr>
                <w:noProof/>
                <w:webHidden/>
              </w:rPr>
              <w:tab/>
            </w:r>
            <w:r w:rsidR="002105CE">
              <w:rPr>
                <w:noProof/>
                <w:webHidden/>
              </w:rPr>
              <w:fldChar w:fldCharType="begin"/>
            </w:r>
            <w:r w:rsidR="002105CE">
              <w:rPr>
                <w:noProof/>
                <w:webHidden/>
              </w:rPr>
              <w:instrText xml:space="preserve"> PAGEREF _Toc284784527 \h </w:instrText>
            </w:r>
            <w:r w:rsidR="002105CE">
              <w:rPr>
                <w:noProof/>
                <w:webHidden/>
              </w:rPr>
            </w:r>
            <w:r w:rsidR="002105CE">
              <w:rPr>
                <w:noProof/>
                <w:webHidden/>
              </w:rPr>
              <w:fldChar w:fldCharType="separate"/>
            </w:r>
            <w:r w:rsidR="002105CE">
              <w:rPr>
                <w:noProof/>
                <w:webHidden/>
              </w:rPr>
              <w:t>1</w:t>
            </w:r>
            <w:r w:rsidR="002105CE">
              <w:rPr>
                <w:noProof/>
                <w:webHidden/>
              </w:rPr>
              <w:fldChar w:fldCharType="end"/>
            </w:r>
          </w:hyperlink>
        </w:p>
        <w:p w:rsidR="002105CE" w:rsidRDefault="00004B7A">
          <w:pPr>
            <w:pStyle w:val="TOC1"/>
            <w:rPr>
              <w:rFonts w:eastAsiaTheme="minorEastAsia"/>
              <w:noProof/>
              <w:sz w:val="22"/>
              <w:lang w:eastAsia="en-CA"/>
            </w:rPr>
          </w:pPr>
          <w:hyperlink w:anchor="_Toc284784528" w:history="1">
            <w:r w:rsidR="002105CE" w:rsidRPr="00346E1F">
              <w:rPr>
                <w:rStyle w:val="Hyperlink"/>
                <w:noProof/>
              </w:rPr>
              <w:t>2.0 Analysis</w:t>
            </w:r>
            <w:r w:rsidR="002105CE">
              <w:rPr>
                <w:noProof/>
                <w:webHidden/>
              </w:rPr>
              <w:tab/>
            </w:r>
            <w:r w:rsidR="002105CE">
              <w:rPr>
                <w:noProof/>
                <w:webHidden/>
              </w:rPr>
              <w:fldChar w:fldCharType="begin"/>
            </w:r>
            <w:r w:rsidR="002105CE">
              <w:rPr>
                <w:noProof/>
                <w:webHidden/>
              </w:rPr>
              <w:instrText xml:space="preserve"> PAGEREF _Toc284784528 \h </w:instrText>
            </w:r>
            <w:r w:rsidR="002105CE">
              <w:rPr>
                <w:noProof/>
                <w:webHidden/>
              </w:rPr>
            </w:r>
            <w:r w:rsidR="002105CE">
              <w:rPr>
                <w:noProof/>
                <w:webHidden/>
              </w:rPr>
              <w:fldChar w:fldCharType="separate"/>
            </w:r>
            <w:r w:rsidR="002105CE">
              <w:rPr>
                <w:noProof/>
                <w:webHidden/>
              </w:rPr>
              <w:t>1</w:t>
            </w:r>
            <w:r w:rsidR="002105CE">
              <w:rPr>
                <w:noProof/>
                <w:webHidden/>
              </w:rPr>
              <w:fldChar w:fldCharType="end"/>
            </w:r>
          </w:hyperlink>
        </w:p>
        <w:p w:rsidR="002105CE" w:rsidRDefault="00004B7A">
          <w:pPr>
            <w:pStyle w:val="TOC2"/>
            <w:rPr>
              <w:noProof/>
              <w:sz w:val="22"/>
              <w:lang w:val="en-CA" w:eastAsia="en-CA"/>
            </w:rPr>
          </w:pPr>
          <w:hyperlink w:anchor="_Toc284784529" w:history="1">
            <w:r w:rsidR="002105CE" w:rsidRPr="00346E1F">
              <w:rPr>
                <w:rStyle w:val="Hyperlink"/>
                <w:noProof/>
              </w:rPr>
              <w:t>2.1 Section</w:t>
            </w:r>
            <w:r w:rsidR="002105CE">
              <w:rPr>
                <w:noProof/>
                <w:webHidden/>
              </w:rPr>
              <w:tab/>
            </w:r>
            <w:r w:rsidR="002105CE">
              <w:rPr>
                <w:noProof/>
                <w:webHidden/>
              </w:rPr>
              <w:fldChar w:fldCharType="begin"/>
            </w:r>
            <w:r w:rsidR="002105CE">
              <w:rPr>
                <w:noProof/>
                <w:webHidden/>
              </w:rPr>
              <w:instrText xml:space="preserve"> PAGEREF _Toc284784529 \h </w:instrText>
            </w:r>
            <w:r w:rsidR="002105CE">
              <w:rPr>
                <w:noProof/>
                <w:webHidden/>
              </w:rPr>
            </w:r>
            <w:r w:rsidR="002105CE">
              <w:rPr>
                <w:noProof/>
                <w:webHidden/>
              </w:rPr>
              <w:fldChar w:fldCharType="separate"/>
            </w:r>
            <w:r w:rsidR="002105CE">
              <w:rPr>
                <w:noProof/>
                <w:webHidden/>
              </w:rPr>
              <w:t>2</w:t>
            </w:r>
            <w:r w:rsidR="002105CE">
              <w:rPr>
                <w:noProof/>
                <w:webHidden/>
              </w:rPr>
              <w:fldChar w:fldCharType="end"/>
            </w:r>
          </w:hyperlink>
        </w:p>
        <w:p w:rsidR="002105CE" w:rsidRDefault="00004B7A">
          <w:pPr>
            <w:pStyle w:val="TOC3"/>
            <w:rPr>
              <w:noProof/>
              <w:sz w:val="22"/>
              <w:lang w:val="en-CA" w:eastAsia="en-CA"/>
            </w:rPr>
          </w:pPr>
          <w:hyperlink w:anchor="_Toc284784530" w:history="1">
            <w:r w:rsidR="002105CE" w:rsidRPr="00346E1F">
              <w:rPr>
                <w:rStyle w:val="Hyperlink"/>
                <w:noProof/>
              </w:rPr>
              <w:t>2.1.1 Sub-Section</w:t>
            </w:r>
            <w:r w:rsidR="002105CE">
              <w:rPr>
                <w:noProof/>
                <w:webHidden/>
              </w:rPr>
              <w:tab/>
            </w:r>
            <w:r w:rsidR="002105CE">
              <w:rPr>
                <w:noProof/>
                <w:webHidden/>
              </w:rPr>
              <w:fldChar w:fldCharType="begin"/>
            </w:r>
            <w:r w:rsidR="002105CE">
              <w:rPr>
                <w:noProof/>
                <w:webHidden/>
              </w:rPr>
              <w:instrText xml:space="preserve"> PAGEREF _Toc284784530 \h </w:instrText>
            </w:r>
            <w:r w:rsidR="002105CE">
              <w:rPr>
                <w:noProof/>
                <w:webHidden/>
              </w:rPr>
            </w:r>
            <w:r w:rsidR="002105CE">
              <w:rPr>
                <w:noProof/>
                <w:webHidden/>
              </w:rPr>
              <w:fldChar w:fldCharType="separate"/>
            </w:r>
            <w:r w:rsidR="002105CE">
              <w:rPr>
                <w:noProof/>
                <w:webHidden/>
              </w:rPr>
              <w:t>2</w:t>
            </w:r>
            <w:r w:rsidR="002105CE">
              <w:rPr>
                <w:noProof/>
                <w:webHidden/>
              </w:rPr>
              <w:fldChar w:fldCharType="end"/>
            </w:r>
          </w:hyperlink>
        </w:p>
        <w:p w:rsidR="002105CE" w:rsidRDefault="00004B7A">
          <w:pPr>
            <w:pStyle w:val="TOC2"/>
            <w:rPr>
              <w:noProof/>
              <w:sz w:val="22"/>
              <w:lang w:val="en-CA" w:eastAsia="en-CA"/>
            </w:rPr>
          </w:pPr>
          <w:hyperlink w:anchor="_Toc284784531" w:history="1">
            <w:r w:rsidR="002105CE" w:rsidRPr="00346E1F">
              <w:rPr>
                <w:rStyle w:val="Hyperlink"/>
                <w:noProof/>
              </w:rPr>
              <w:t>2.2 Section</w:t>
            </w:r>
            <w:r w:rsidR="002105CE">
              <w:rPr>
                <w:noProof/>
                <w:webHidden/>
              </w:rPr>
              <w:tab/>
            </w:r>
            <w:r w:rsidR="002105CE">
              <w:rPr>
                <w:noProof/>
                <w:webHidden/>
              </w:rPr>
              <w:fldChar w:fldCharType="begin"/>
            </w:r>
            <w:r w:rsidR="002105CE">
              <w:rPr>
                <w:noProof/>
                <w:webHidden/>
              </w:rPr>
              <w:instrText xml:space="preserve"> PAGEREF _Toc284784531 \h </w:instrText>
            </w:r>
            <w:r w:rsidR="002105CE">
              <w:rPr>
                <w:noProof/>
                <w:webHidden/>
              </w:rPr>
            </w:r>
            <w:r w:rsidR="002105CE">
              <w:rPr>
                <w:noProof/>
                <w:webHidden/>
              </w:rPr>
              <w:fldChar w:fldCharType="separate"/>
            </w:r>
            <w:r w:rsidR="002105CE">
              <w:rPr>
                <w:noProof/>
                <w:webHidden/>
              </w:rPr>
              <w:t>2</w:t>
            </w:r>
            <w:r w:rsidR="002105CE">
              <w:rPr>
                <w:noProof/>
                <w:webHidden/>
              </w:rPr>
              <w:fldChar w:fldCharType="end"/>
            </w:r>
          </w:hyperlink>
        </w:p>
        <w:p w:rsidR="002105CE" w:rsidRDefault="00004B7A">
          <w:pPr>
            <w:pStyle w:val="TOC2"/>
            <w:rPr>
              <w:noProof/>
              <w:sz w:val="22"/>
              <w:lang w:val="en-CA" w:eastAsia="en-CA"/>
            </w:rPr>
          </w:pPr>
          <w:hyperlink w:anchor="_Toc284784532" w:history="1">
            <w:r w:rsidR="002105CE" w:rsidRPr="00346E1F">
              <w:rPr>
                <w:rStyle w:val="Hyperlink"/>
                <w:noProof/>
              </w:rPr>
              <w:t>2.3 Section</w:t>
            </w:r>
            <w:r w:rsidR="002105CE">
              <w:rPr>
                <w:noProof/>
                <w:webHidden/>
              </w:rPr>
              <w:tab/>
            </w:r>
            <w:r w:rsidR="002105CE">
              <w:rPr>
                <w:noProof/>
                <w:webHidden/>
              </w:rPr>
              <w:fldChar w:fldCharType="begin"/>
            </w:r>
            <w:r w:rsidR="002105CE">
              <w:rPr>
                <w:noProof/>
                <w:webHidden/>
              </w:rPr>
              <w:instrText xml:space="preserve"> PAGEREF _Toc284784532 \h </w:instrText>
            </w:r>
            <w:r w:rsidR="002105CE">
              <w:rPr>
                <w:noProof/>
                <w:webHidden/>
              </w:rPr>
            </w:r>
            <w:r w:rsidR="002105CE">
              <w:rPr>
                <w:noProof/>
                <w:webHidden/>
              </w:rPr>
              <w:fldChar w:fldCharType="separate"/>
            </w:r>
            <w:r w:rsidR="002105CE">
              <w:rPr>
                <w:noProof/>
                <w:webHidden/>
              </w:rPr>
              <w:t>2</w:t>
            </w:r>
            <w:r w:rsidR="002105CE">
              <w:rPr>
                <w:noProof/>
                <w:webHidden/>
              </w:rPr>
              <w:fldChar w:fldCharType="end"/>
            </w:r>
          </w:hyperlink>
        </w:p>
        <w:p w:rsidR="002105CE" w:rsidRDefault="00004B7A">
          <w:pPr>
            <w:pStyle w:val="TOC3"/>
            <w:rPr>
              <w:noProof/>
              <w:sz w:val="22"/>
              <w:lang w:val="en-CA" w:eastAsia="en-CA"/>
            </w:rPr>
          </w:pPr>
          <w:hyperlink w:anchor="_Toc284784533" w:history="1">
            <w:r w:rsidR="002105CE" w:rsidRPr="00346E1F">
              <w:rPr>
                <w:rStyle w:val="Hyperlink"/>
                <w:noProof/>
              </w:rPr>
              <w:t>2.3.1 Sub-Section</w:t>
            </w:r>
            <w:r w:rsidR="002105CE">
              <w:rPr>
                <w:noProof/>
                <w:webHidden/>
              </w:rPr>
              <w:tab/>
            </w:r>
            <w:r w:rsidR="002105CE">
              <w:rPr>
                <w:noProof/>
                <w:webHidden/>
              </w:rPr>
              <w:fldChar w:fldCharType="begin"/>
            </w:r>
            <w:r w:rsidR="002105CE">
              <w:rPr>
                <w:noProof/>
                <w:webHidden/>
              </w:rPr>
              <w:instrText xml:space="preserve"> PAGEREF _Toc284784533 \h </w:instrText>
            </w:r>
            <w:r w:rsidR="002105CE">
              <w:rPr>
                <w:noProof/>
                <w:webHidden/>
              </w:rPr>
            </w:r>
            <w:r w:rsidR="002105CE">
              <w:rPr>
                <w:noProof/>
                <w:webHidden/>
              </w:rPr>
              <w:fldChar w:fldCharType="separate"/>
            </w:r>
            <w:r w:rsidR="002105CE">
              <w:rPr>
                <w:noProof/>
                <w:webHidden/>
              </w:rPr>
              <w:t>3</w:t>
            </w:r>
            <w:r w:rsidR="002105CE">
              <w:rPr>
                <w:noProof/>
                <w:webHidden/>
              </w:rPr>
              <w:fldChar w:fldCharType="end"/>
            </w:r>
          </w:hyperlink>
        </w:p>
        <w:p w:rsidR="002105CE" w:rsidRDefault="00004B7A">
          <w:pPr>
            <w:pStyle w:val="TOC1"/>
            <w:rPr>
              <w:rFonts w:eastAsiaTheme="minorEastAsia"/>
              <w:noProof/>
              <w:sz w:val="22"/>
              <w:lang w:eastAsia="en-CA"/>
            </w:rPr>
          </w:pPr>
          <w:hyperlink w:anchor="_Toc284784534" w:history="1">
            <w:r w:rsidR="002105CE" w:rsidRPr="00346E1F">
              <w:rPr>
                <w:rStyle w:val="Hyperlink"/>
                <w:noProof/>
              </w:rPr>
              <w:t>3.0 Conclusions</w:t>
            </w:r>
            <w:r w:rsidR="002105CE">
              <w:rPr>
                <w:noProof/>
                <w:webHidden/>
              </w:rPr>
              <w:tab/>
            </w:r>
            <w:r w:rsidR="002105CE">
              <w:rPr>
                <w:noProof/>
                <w:webHidden/>
              </w:rPr>
              <w:fldChar w:fldCharType="begin"/>
            </w:r>
            <w:r w:rsidR="002105CE">
              <w:rPr>
                <w:noProof/>
                <w:webHidden/>
              </w:rPr>
              <w:instrText xml:space="preserve"> PAGEREF _Toc284784534 \h </w:instrText>
            </w:r>
            <w:r w:rsidR="002105CE">
              <w:rPr>
                <w:noProof/>
                <w:webHidden/>
              </w:rPr>
            </w:r>
            <w:r w:rsidR="002105CE">
              <w:rPr>
                <w:noProof/>
                <w:webHidden/>
              </w:rPr>
              <w:fldChar w:fldCharType="separate"/>
            </w:r>
            <w:r w:rsidR="002105CE">
              <w:rPr>
                <w:noProof/>
                <w:webHidden/>
              </w:rPr>
              <w:t>3</w:t>
            </w:r>
            <w:r w:rsidR="002105CE">
              <w:rPr>
                <w:noProof/>
                <w:webHidden/>
              </w:rPr>
              <w:fldChar w:fldCharType="end"/>
            </w:r>
          </w:hyperlink>
        </w:p>
        <w:p w:rsidR="002105CE" w:rsidRDefault="00004B7A">
          <w:pPr>
            <w:pStyle w:val="TOC1"/>
            <w:rPr>
              <w:rFonts w:eastAsiaTheme="minorEastAsia"/>
              <w:noProof/>
              <w:sz w:val="22"/>
              <w:lang w:eastAsia="en-CA"/>
            </w:rPr>
          </w:pPr>
          <w:hyperlink w:anchor="_Toc284784535" w:history="1">
            <w:r w:rsidR="002105CE" w:rsidRPr="00346E1F">
              <w:rPr>
                <w:rStyle w:val="Hyperlink"/>
                <w:noProof/>
              </w:rPr>
              <w:t>4.0 Recommendations</w:t>
            </w:r>
            <w:r w:rsidR="002105CE">
              <w:rPr>
                <w:noProof/>
                <w:webHidden/>
              </w:rPr>
              <w:tab/>
            </w:r>
            <w:r w:rsidR="002105CE">
              <w:rPr>
                <w:noProof/>
                <w:webHidden/>
              </w:rPr>
              <w:fldChar w:fldCharType="begin"/>
            </w:r>
            <w:r w:rsidR="002105CE">
              <w:rPr>
                <w:noProof/>
                <w:webHidden/>
              </w:rPr>
              <w:instrText xml:space="preserve"> PAGEREF _Toc284784535 \h </w:instrText>
            </w:r>
            <w:r w:rsidR="002105CE">
              <w:rPr>
                <w:noProof/>
                <w:webHidden/>
              </w:rPr>
            </w:r>
            <w:r w:rsidR="002105CE">
              <w:rPr>
                <w:noProof/>
                <w:webHidden/>
              </w:rPr>
              <w:fldChar w:fldCharType="separate"/>
            </w:r>
            <w:r w:rsidR="002105CE">
              <w:rPr>
                <w:noProof/>
                <w:webHidden/>
              </w:rPr>
              <w:t>4</w:t>
            </w:r>
            <w:r w:rsidR="002105CE">
              <w:rPr>
                <w:noProof/>
                <w:webHidden/>
              </w:rPr>
              <w:fldChar w:fldCharType="end"/>
            </w:r>
          </w:hyperlink>
        </w:p>
        <w:p w:rsidR="002105CE" w:rsidRDefault="00004B7A">
          <w:pPr>
            <w:pStyle w:val="TOC1"/>
            <w:rPr>
              <w:rFonts w:eastAsiaTheme="minorEastAsia"/>
              <w:noProof/>
              <w:sz w:val="22"/>
              <w:lang w:eastAsia="en-CA"/>
            </w:rPr>
          </w:pPr>
          <w:hyperlink w:anchor="_Toc284784536" w:history="1">
            <w:r w:rsidR="002105CE" w:rsidRPr="00346E1F">
              <w:rPr>
                <w:rStyle w:val="Hyperlink"/>
                <w:noProof/>
              </w:rPr>
              <w:t>References</w:t>
            </w:r>
            <w:r w:rsidR="002105CE">
              <w:rPr>
                <w:noProof/>
                <w:webHidden/>
              </w:rPr>
              <w:tab/>
            </w:r>
            <w:r w:rsidR="002105CE">
              <w:rPr>
                <w:noProof/>
                <w:webHidden/>
              </w:rPr>
              <w:fldChar w:fldCharType="begin"/>
            </w:r>
            <w:r w:rsidR="002105CE">
              <w:rPr>
                <w:noProof/>
                <w:webHidden/>
              </w:rPr>
              <w:instrText xml:space="preserve"> PAGEREF _Toc284784536 \h </w:instrText>
            </w:r>
            <w:r w:rsidR="002105CE">
              <w:rPr>
                <w:noProof/>
                <w:webHidden/>
              </w:rPr>
            </w:r>
            <w:r w:rsidR="002105CE">
              <w:rPr>
                <w:noProof/>
                <w:webHidden/>
              </w:rPr>
              <w:fldChar w:fldCharType="separate"/>
            </w:r>
            <w:r w:rsidR="002105CE">
              <w:rPr>
                <w:noProof/>
                <w:webHidden/>
              </w:rPr>
              <w:t>5</w:t>
            </w:r>
            <w:r w:rsidR="002105CE">
              <w:rPr>
                <w:noProof/>
                <w:webHidden/>
              </w:rPr>
              <w:fldChar w:fldCharType="end"/>
            </w:r>
          </w:hyperlink>
        </w:p>
        <w:p w:rsidR="002105CE" w:rsidRDefault="00004B7A">
          <w:pPr>
            <w:pStyle w:val="TOC1"/>
            <w:rPr>
              <w:rFonts w:eastAsiaTheme="minorEastAsia"/>
              <w:noProof/>
              <w:sz w:val="22"/>
              <w:lang w:eastAsia="en-CA"/>
            </w:rPr>
          </w:pPr>
          <w:hyperlink w:anchor="_Toc284784537" w:history="1">
            <w:r w:rsidR="002105CE" w:rsidRPr="00346E1F">
              <w:rPr>
                <w:rStyle w:val="Hyperlink"/>
                <w:noProof/>
              </w:rPr>
              <w:t>Appendix A – PD 2 Report Checklist</w:t>
            </w:r>
            <w:r w:rsidR="002105CE">
              <w:rPr>
                <w:noProof/>
                <w:webHidden/>
              </w:rPr>
              <w:tab/>
            </w:r>
            <w:r w:rsidR="002105CE">
              <w:rPr>
                <w:noProof/>
                <w:webHidden/>
              </w:rPr>
              <w:fldChar w:fldCharType="begin"/>
            </w:r>
            <w:r w:rsidR="002105CE">
              <w:rPr>
                <w:noProof/>
                <w:webHidden/>
              </w:rPr>
              <w:instrText xml:space="preserve"> PAGEREF _Toc284784537 \h </w:instrText>
            </w:r>
            <w:r w:rsidR="002105CE">
              <w:rPr>
                <w:noProof/>
                <w:webHidden/>
              </w:rPr>
            </w:r>
            <w:r w:rsidR="002105CE">
              <w:rPr>
                <w:noProof/>
                <w:webHidden/>
              </w:rPr>
              <w:fldChar w:fldCharType="separate"/>
            </w:r>
            <w:r w:rsidR="002105CE">
              <w:rPr>
                <w:noProof/>
                <w:webHidden/>
              </w:rPr>
              <w:t>6</w:t>
            </w:r>
            <w:r w:rsidR="002105CE">
              <w:rPr>
                <w:noProof/>
                <w:webHidden/>
              </w:rPr>
              <w:fldChar w:fldCharType="end"/>
            </w:r>
          </w:hyperlink>
        </w:p>
        <w:p w:rsidR="002105CE" w:rsidRDefault="00004B7A">
          <w:pPr>
            <w:pStyle w:val="TOC1"/>
            <w:rPr>
              <w:rFonts w:eastAsiaTheme="minorEastAsia"/>
              <w:noProof/>
              <w:sz w:val="22"/>
              <w:lang w:eastAsia="en-CA"/>
            </w:rPr>
          </w:pPr>
          <w:hyperlink w:anchor="_Toc284784538" w:history="1">
            <w:r w:rsidR="002105CE" w:rsidRPr="00346E1F">
              <w:rPr>
                <w:rStyle w:val="Hyperlink"/>
                <w:noProof/>
              </w:rPr>
              <w:t>Appendix B – Marker’s Comments</w:t>
            </w:r>
            <w:r w:rsidR="002105CE">
              <w:rPr>
                <w:noProof/>
                <w:webHidden/>
              </w:rPr>
              <w:tab/>
            </w:r>
            <w:r w:rsidR="002105CE">
              <w:rPr>
                <w:noProof/>
                <w:webHidden/>
              </w:rPr>
              <w:fldChar w:fldCharType="begin"/>
            </w:r>
            <w:r w:rsidR="002105CE">
              <w:rPr>
                <w:noProof/>
                <w:webHidden/>
              </w:rPr>
              <w:instrText xml:space="preserve"> PAGEREF _Toc284784538 \h </w:instrText>
            </w:r>
            <w:r w:rsidR="002105CE">
              <w:rPr>
                <w:noProof/>
                <w:webHidden/>
              </w:rPr>
            </w:r>
            <w:r w:rsidR="002105CE">
              <w:rPr>
                <w:noProof/>
                <w:webHidden/>
              </w:rPr>
              <w:fldChar w:fldCharType="separate"/>
            </w:r>
            <w:r w:rsidR="002105CE">
              <w:rPr>
                <w:noProof/>
                <w:webHidden/>
              </w:rPr>
              <w:t>9</w:t>
            </w:r>
            <w:r w:rsidR="002105CE">
              <w:rPr>
                <w:noProof/>
                <w:webHidden/>
              </w:rPr>
              <w:fldChar w:fldCharType="end"/>
            </w:r>
          </w:hyperlink>
        </w:p>
        <w:p w:rsidR="00B73EF0" w:rsidRDefault="00880936" w:rsidP="00F82E0B">
          <w:pPr>
            <w:pStyle w:val="TOC1"/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bookmarkStart w:id="2" w:name="_Toc270871543" w:displacedByCustomXml="prev"/>
    <w:bookmarkStart w:id="3" w:name="_Toc270871693" w:displacedByCustomXml="prev"/>
    <w:p w:rsidR="00880936" w:rsidRDefault="00880936" w:rsidP="005D77CA">
      <w:pPr>
        <w:pStyle w:val="TOCHeading"/>
      </w:pPr>
      <w:r w:rsidRPr="00E5367B">
        <w:t>List</w:t>
      </w:r>
      <w:r w:rsidR="00EF2CAB">
        <w:t xml:space="preserve"> </w:t>
      </w:r>
      <w:r w:rsidRPr="00E5367B">
        <w:t>of</w:t>
      </w:r>
      <w:r w:rsidR="00EF2CAB">
        <w:t xml:space="preserve"> </w:t>
      </w:r>
      <w:r w:rsidR="00384586">
        <w:t xml:space="preserve">Tables and </w:t>
      </w:r>
      <w:r w:rsidRPr="00E5367B">
        <w:t>Figures</w:t>
      </w:r>
      <w:bookmarkEnd w:id="3"/>
      <w:bookmarkEnd w:id="2"/>
    </w:p>
    <w:p w:rsidR="000716B3" w:rsidRDefault="00947CDB" w:rsidP="00F82E0B">
      <w:pPr>
        <w:pStyle w:val="TOC1"/>
        <w:rPr>
          <w:rFonts w:eastAsiaTheme="minorEastAsia"/>
          <w:noProof/>
          <w:sz w:val="22"/>
          <w:lang w:eastAsia="en-CA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270879319" w:history="1">
        <w:r w:rsidR="000716B3" w:rsidRPr="004672C8">
          <w:rPr>
            <w:rStyle w:val="Hyperlink"/>
            <w:noProof/>
          </w:rPr>
          <w:t>Table 1 - PD 2 Quiz Marks</w:t>
        </w:r>
        <w:r w:rsidR="000716B3">
          <w:rPr>
            <w:noProof/>
            <w:webHidden/>
          </w:rPr>
          <w:tab/>
        </w:r>
        <w:r w:rsidR="000716B3">
          <w:rPr>
            <w:noProof/>
            <w:webHidden/>
          </w:rPr>
          <w:fldChar w:fldCharType="begin"/>
        </w:r>
        <w:r w:rsidR="000716B3">
          <w:rPr>
            <w:noProof/>
            <w:webHidden/>
          </w:rPr>
          <w:instrText xml:space="preserve"> PAGEREF _Toc270879319 \h </w:instrText>
        </w:r>
        <w:r w:rsidR="000716B3">
          <w:rPr>
            <w:noProof/>
            <w:webHidden/>
          </w:rPr>
        </w:r>
        <w:r w:rsidR="000716B3">
          <w:rPr>
            <w:noProof/>
            <w:webHidden/>
          </w:rPr>
          <w:fldChar w:fldCharType="separate"/>
        </w:r>
        <w:r w:rsidR="00FF0B34">
          <w:rPr>
            <w:noProof/>
            <w:webHidden/>
          </w:rPr>
          <w:t>2</w:t>
        </w:r>
        <w:r w:rsidR="000716B3">
          <w:rPr>
            <w:noProof/>
            <w:webHidden/>
          </w:rPr>
          <w:fldChar w:fldCharType="end"/>
        </w:r>
      </w:hyperlink>
    </w:p>
    <w:p w:rsidR="000716B3" w:rsidRDefault="00947CDB" w:rsidP="005D77CA">
      <w:pPr>
        <w:pStyle w:val="TOC1"/>
        <w:rPr>
          <w:rFonts w:eastAsiaTheme="minorEastAsia"/>
          <w:noProof/>
          <w:sz w:val="22"/>
          <w:lang w:eastAsia="en-CA"/>
        </w:rPr>
      </w:pPr>
      <w:r>
        <w:fldChar w:fldCharType="end"/>
      </w: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270879320" w:history="1">
        <w:r w:rsidR="000716B3" w:rsidRPr="007E6C15">
          <w:rPr>
            <w:rStyle w:val="Hyperlink"/>
            <w:noProof/>
          </w:rPr>
          <w:t>Figure 1 - High School English Marks</w:t>
        </w:r>
        <w:r w:rsidR="000716B3">
          <w:rPr>
            <w:noProof/>
            <w:webHidden/>
          </w:rPr>
          <w:tab/>
        </w:r>
        <w:r w:rsidR="000716B3">
          <w:rPr>
            <w:noProof/>
            <w:webHidden/>
          </w:rPr>
          <w:fldChar w:fldCharType="begin"/>
        </w:r>
        <w:r w:rsidR="000716B3">
          <w:rPr>
            <w:noProof/>
            <w:webHidden/>
          </w:rPr>
          <w:instrText xml:space="preserve"> PAGEREF _Toc270879320 \h </w:instrText>
        </w:r>
        <w:r w:rsidR="000716B3">
          <w:rPr>
            <w:noProof/>
            <w:webHidden/>
          </w:rPr>
        </w:r>
        <w:r w:rsidR="000716B3">
          <w:rPr>
            <w:noProof/>
            <w:webHidden/>
          </w:rPr>
          <w:fldChar w:fldCharType="separate"/>
        </w:r>
        <w:r w:rsidR="00FF0B34">
          <w:rPr>
            <w:noProof/>
            <w:webHidden/>
          </w:rPr>
          <w:t>2</w:t>
        </w:r>
        <w:r w:rsidR="000716B3">
          <w:rPr>
            <w:noProof/>
            <w:webHidden/>
          </w:rPr>
          <w:fldChar w:fldCharType="end"/>
        </w:r>
      </w:hyperlink>
    </w:p>
    <w:p w:rsidR="008A0AEE" w:rsidRDefault="00947CDB" w:rsidP="008A0AEE">
      <w:pPr>
        <w:pStyle w:val="NonNumberedHeading1"/>
        <w:spacing w:line="480" w:lineRule="auto"/>
        <w:rPr>
          <w:noProof/>
        </w:rPr>
      </w:pPr>
      <w:r>
        <w:rPr>
          <w:rFonts w:asciiTheme="minorHAnsi" w:eastAsiaTheme="minorHAnsi" w:hAnsiTheme="minorHAnsi" w:cstheme="minorBidi"/>
          <w:sz w:val="24"/>
          <w:szCs w:val="22"/>
        </w:rPr>
        <w:fldChar w:fldCharType="end"/>
      </w:r>
      <w:r w:rsidR="00880936">
        <w:br w:type="page"/>
      </w:r>
      <w:r w:rsidR="008A0AEE">
        <w:t>Design History</w:t>
      </w:r>
    </w:p>
    <w:tbl>
      <w:tblPr>
        <w:tblStyle w:val="LightShading"/>
        <w:tblW w:w="5000" w:type="pct"/>
        <w:tblLook w:val="04A0" w:firstRow="1" w:lastRow="0" w:firstColumn="1" w:lastColumn="0" w:noHBand="0" w:noVBand="1"/>
      </w:tblPr>
      <w:tblGrid>
        <w:gridCol w:w="1810"/>
        <w:gridCol w:w="2126"/>
        <w:gridCol w:w="5640"/>
      </w:tblGrid>
      <w:tr w:rsidR="008A0AEE" w:rsidTr="008A0A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" w:type="pct"/>
            <w:vAlign w:val="center"/>
          </w:tcPr>
          <w:p w:rsidR="008A0AEE" w:rsidRPr="008A0AEE" w:rsidRDefault="008A0AEE" w:rsidP="008A0AEE">
            <w:pPr>
              <w:jc w:val="left"/>
            </w:pPr>
            <w:r>
              <w:t>Date</w:t>
            </w:r>
          </w:p>
        </w:tc>
        <w:tc>
          <w:tcPr>
            <w:tcW w:w="1110" w:type="pct"/>
            <w:vAlign w:val="center"/>
          </w:tcPr>
          <w:p w:rsidR="008A0AEE" w:rsidRDefault="008A0AEE" w:rsidP="008A0AE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Author</w:t>
            </w:r>
          </w:p>
        </w:tc>
        <w:tc>
          <w:tcPr>
            <w:tcW w:w="2945" w:type="pct"/>
            <w:vAlign w:val="center"/>
          </w:tcPr>
          <w:p w:rsidR="008A0AEE" w:rsidRDefault="008A0AEE" w:rsidP="008A0AE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Changes</w:t>
            </w:r>
          </w:p>
        </w:tc>
      </w:tr>
      <w:tr w:rsidR="008A0AEE" w:rsidTr="008A0A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" w:type="pct"/>
            <w:vAlign w:val="center"/>
          </w:tcPr>
          <w:p w:rsidR="008A0AEE" w:rsidRDefault="008A0AEE" w:rsidP="008A0AEE">
            <w:pPr>
              <w:jc w:val="left"/>
            </w:pPr>
            <w:r>
              <w:t>2011-02-06</w:t>
            </w:r>
          </w:p>
        </w:tc>
        <w:tc>
          <w:tcPr>
            <w:tcW w:w="1110" w:type="pct"/>
            <w:vAlign w:val="center"/>
          </w:tcPr>
          <w:p w:rsidR="008A0AEE" w:rsidRDefault="008A0AEE" w:rsidP="008A0AE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0AEE">
              <w:t>Jesse McGinnis</w:t>
            </w:r>
          </w:p>
        </w:tc>
        <w:tc>
          <w:tcPr>
            <w:tcW w:w="2945" w:type="pct"/>
            <w:vAlign w:val="center"/>
          </w:tcPr>
          <w:p w:rsidR="008A0AEE" w:rsidRDefault="008A0AEE" w:rsidP="008A0AE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Initial structure created.</w:t>
            </w:r>
          </w:p>
        </w:tc>
      </w:tr>
    </w:tbl>
    <w:p w:rsidR="003B46D4" w:rsidRDefault="003B46D4" w:rsidP="008A0AEE">
      <w:pPr>
        <w:pStyle w:val="Main"/>
        <w:sectPr w:rsidR="003B46D4" w:rsidSect="00B83769">
          <w:footerReference w:type="default" r:id="rId12"/>
          <w:pgSz w:w="12240" w:h="15840" w:code="1"/>
          <w:pgMar w:top="1440" w:right="1440" w:bottom="1440" w:left="1440" w:header="709" w:footer="709" w:gutter="0"/>
          <w:pgNumType w:fmt="lowerRoman" w:start="1"/>
          <w:cols w:space="708"/>
          <w:titlePg/>
          <w:docGrid w:linePitch="360"/>
        </w:sectPr>
      </w:pPr>
    </w:p>
    <w:p w:rsidR="00685601" w:rsidRDefault="00B539A9" w:rsidP="009B42E3">
      <w:pPr>
        <w:pStyle w:val="Heading1"/>
      </w:pPr>
      <w:r>
        <w:t>Game Overview</w:t>
      </w:r>
    </w:p>
    <w:p w:rsidR="008372F4" w:rsidRDefault="00B539A9" w:rsidP="00387159">
      <w:pPr>
        <w:pStyle w:val="Main"/>
      </w:pPr>
      <w:r>
        <w:t>A little text about what is discussed in this section.</w:t>
      </w:r>
    </w:p>
    <w:p w:rsidR="00B539A9" w:rsidRDefault="00B539A9" w:rsidP="00B539A9">
      <w:pPr>
        <w:pStyle w:val="Heading2"/>
      </w:pPr>
      <w:r>
        <w:t>Game Concept</w:t>
      </w:r>
    </w:p>
    <w:p w:rsidR="00B539A9" w:rsidRDefault="00B539A9" w:rsidP="00B539A9">
      <w:pPr>
        <w:pStyle w:val="Heading2"/>
      </w:pPr>
      <w:r>
        <w:t>Feature Set</w:t>
      </w:r>
    </w:p>
    <w:p w:rsidR="00B539A9" w:rsidRDefault="00B539A9" w:rsidP="00B539A9">
      <w:pPr>
        <w:pStyle w:val="Heading2"/>
      </w:pPr>
      <w:r>
        <w:t>Genre</w:t>
      </w:r>
    </w:p>
    <w:p w:rsidR="00B539A9" w:rsidRDefault="00B539A9" w:rsidP="00B539A9">
      <w:pPr>
        <w:pStyle w:val="Heading2"/>
      </w:pPr>
      <w:r>
        <w:t>Target Aurdience</w:t>
      </w:r>
    </w:p>
    <w:p w:rsidR="00B539A9" w:rsidRDefault="00B539A9" w:rsidP="00B539A9">
      <w:pPr>
        <w:pStyle w:val="Heading2"/>
      </w:pPr>
      <w:r>
        <w:t>Game Flow Summary</w:t>
      </w:r>
    </w:p>
    <w:p w:rsidR="00B539A9" w:rsidRDefault="00B539A9" w:rsidP="00B539A9">
      <w:pPr>
        <w:pStyle w:val="Heading2"/>
      </w:pPr>
      <w:r>
        <w:t>Look and Feel</w:t>
      </w:r>
    </w:p>
    <w:p w:rsidR="00B539A9" w:rsidRDefault="00B539A9" w:rsidP="00B539A9">
      <w:pPr>
        <w:pStyle w:val="Heading2"/>
      </w:pPr>
      <w:r>
        <w:t>Project Scope</w:t>
      </w:r>
    </w:p>
    <w:p w:rsidR="00B539A9" w:rsidRDefault="00B539A9" w:rsidP="00B539A9">
      <w:pPr>
        <w:pStyle w:val="Heading3"/>
      </w:pPr>
      <w:r>
        <w:t>Number of World Regions</w:t>
      </w:r>
    </w:p>
    <w:p w:rsidR="00B539A9" w:rsidRDefault="00B539A9" w:rsidP="00B539A9">
      <w:pPr>
        <w:pStyle w:val="Heading3"/>
      </w:pPr>
      <w:r>
        <w:t>Number of Levels</w:t>
      </w:r>
    </w:p>
    <w:p w:rsidR="00B539A9" w:rsidRPr="00B539A9" w:rsidRDefault="00B539A9" w:rsidP="00B539A9">
      <w:pPr>
        <w:pStyle w:val="Heading3"/>
      </w:pPr>
      <w:r>
        <w:t>Number of Battle Attacks</w:t>
      </w:r>
    </w:p>
    <w:p w:rsidR="00B539A9" w:rsidRDefault="00B539A9" w:rsidP="00B539A9">
      <w:pPr>
        <w:pStyle w:val="Heading3"/>
      </w:pPr>
      <w:r>
        <w:t>Number of Enemies</w:t>
      </w:r>
    </w:p>
    <w:p w:rsidR="00B539A9" w:rsidRDefault="00B539A9" w:rsidP="00B539A9">
      <w:pPr>
        <w:pStyle w:val="Heading1"/>
      </w:pPr>
      <w:r>
        <w:t>Gameplay and Mechanics</w:t>
      </w:r>
    </w:p>
    <w:p w:rsidR="00B539A9" w:rsidRDefault="00B539A9" w:rsidP="00B539A9">
      <w:pPr>
        <w:pStyle w:val="Heading2"/>
      </w:pPr>
      <w:r>
        <w:t>Gameplay</w:t>
      </w:r>
    </w:p>
    <w:p w:rsidR="00B539A9" w:rsidRDefault="00B539A9" w:rsidP="00C1350A">
      <w:pPr>
        <w:pStyle w:val="Heading3"/>
      </w:pPr>
      <w:r w:rsidRPr="00C1350A">
        <w:t>Game</w:t>
      </w:r>
      <w:r>
        <w:t xml:space="preserve"> </w:t>
      </w:r>
      <w:r w:rsidRPr="00C1350A">
        <w:t>Progression</w:t>
      </w:r>
    </w:p>
    <w:p w:rsidR="00B539A9" w:rsidRDefault="00B539A9" w:rsidP="00C1350A">
      <w:pPr>
        <w:pStyle w:val="Heading3"/>
      </w:pPr>
      <w:r>
        <w:t>Mission Structure</w:t>
      </w:r>
    </w:p>
    <w:p w:rsidR="00D66335" w:rsidRDefault="00D66335" w:rsidP="00D66335">
      <w:pPr>
        <w:pStyle w:val="Heading3"/>
      </w:pPr>
      <w:r>
        <w:t>Objectives</w:t>
      </w:r>
    </w:p>
    <w:p w:rsidR="00D66335" w:rsidRDefault="00D66335" w:rsidP="00D66335">
      <w:pPr>
        <w:pStyle w:val="Heading3"/>
      </w:pPr>
      <w:r>
        <w:t>Play Flow</w:t>
      </w:r>
    </w:p>
    <w:p w:rsidR="00D66335" w:rsidRDefault="00D66335" w:rsidP="00D66335">
      <w:pPr>
        <w:pStyle w:val="Heading2"/>
      </w:pPr>
      <w:r>
        <w:t>Mechanics</w:t>
      </w:r>
    </w:p>
    <w:p w:rsidR="00D66335" w:rsidRDefault="00D66335" w:rsidP="00D66335">
      <w:pPr>
        <w:pStyle w:val="Heading3"/>
      </w:pPr>
      <w:r>
        <w:t>Physics</w:t>
      </w:r>
    </w:p>
    <w:p w:rsidR="00D66335" w:rsidRDefault="00D66335" w:rsidP="00D66335">
      <w:pPr>
        <w:pStyle w:val="Heading3"/>
      </w:pPr>
      <w:r>
        <w:t>Movement</w:t>
      </w:r>
    </w:p>
    <w:p w:rsidR="00D66335" w:rsidRDefault="00D66335" w:rsidP="00D66335">
      <w:pPr>
        <w:pStyle w:val="Heading4"/>
      </w:pPr>
      <w:r>
        <w:t>General Movement</w:t>
      </w:r>
    </w:p>
    <w:p w:rsidR="00D66335" w:rsidRDefault="00D66335" w:rsidP="00D66335">
      <w:pPr>
        <w:pStyle w:val="Heading4"/>
      </w:pPr>
      <w:r>
        <w:t>Other Movement</w:t>
      </w:r>
    </w:p>
    <w:p w:rsidR="00D66335" w:rsidRDefault="00D66335" w:rsidP="00D66335">
      <w:pPr>
        <w:pStyle w:val="Heading3"/>
      </w:pPr>
      <w:r>
        <w:t>Actions</w:t>
      </w:r>
    </w:p>
    <w:p w:rsidR="00D66335" w:rsidRDefault="00D66335" w:rsidP="00D66335">
      <w:pPr>
        <w:pStyle w:val="Heading4"/>
      </w:pPr>
      <w:r>
        <w:t>Talking</w:t>
      </w:r>
    </w:p>
    <w:p w:rsidR="00D66335" w:rsidRPr="00D66335" w:rsidRDefault="00D66335" w:rsidP="00D66335">
      <w:pPr>
        <w:pStyle w:val="Heading4"/>
      </w:pPr>
      <w:r>
        <w:t>Reading</w:t>
      </w:r>
    </w:p>
    <w:p w:rsidR="00D66335" w:rsidRDefault="00D66335" w:rsidP="00D66335">
      <w:pPr>
        <w:pStyle w:val="Heading3"/>
      </w:pPr>
      <w:r>
        <w:t>Combat</w:t>
      </w:r>
    </w:p>
    <w:p w:rsidR="00D66335" w:rsidRDefault="00D66335" w:rsidP="00D66335">
      <w:pPr>
        <w:pStyle w:val="Heading3"/>
      </w:pPr>
      <w:r>
        <w:t>Economy</w:t>
      </w:r>
    </w:p>
    <w:p w:rsidR="00D66335" w:rsidRDefault="00D66335" w:rsidP="00D66335">
      <w:pPr>
        <w:pStyle w:val="Heading2"/>
      </w:pPr>
      <w:r>
        <w:t>Screen Flow</w:t>
      </w:r>
    </w:p>
    <w:p w:rsidR="00D66335" w:rsidRDefault="00D66335" w:rsidP="00D66335">
      <w:pPr>
        <w:pStyle w:val="Heading3"/>
      </w:pPr>
      <w:r>
        <w:t>Screen Flow Chart</w:t>
      </w:r>
    </w:p>
    <w:p w:rsidR="00D66335" w:rsidRDefault="00D66335" w:rsidP="00D66335">
      <w:pPr>
        <w:pStyle w:val="Heading3"/>
      </w:pPr>
      <w:r>
        <w:t>Screen Descriptions</w:t>
      </w:r>
    </w:p>
    <w:p w:rsidR="00D66335" w:rsidRDefault="00D66335" w:rsidP="00D66335">
      <w:pPr>
        <w:pStyle w:val="Heading4"/>
      </w:pPr>
      <w:r>
        <w:t>Title Screen</w:t>
      </w:r>
    </w:p>
    <w:p w:rsidR="00D66335" w:rsidRDefault="00D66335" w:rsidP="00D66335">
      <w:pPr>
        <w:pStyle w:val="Heading4"/>
      </w:pPr>
      <w:r>
        <w:t>Options Screen</w:t>
      </w:r>
    </w:p>
    <w:p w:rsidR="00D66335" w:rsidRDefault="00D66335" w:rsidP="00D66335">
      <w:pPr>
        <w:pStyle w:val="Heading4"/>
      </w:pPr>
      <w:r>
        <w:t>World View Screen</w:t>
      </w:r>
    </w:p>
    <w:p w:rsidR="00D66335" w:rsidRDefault="00D66335" w:rsidP="00D66335">
      <w:pPr>
        <w:pStyle w:val="Heading4"/>
      </w:pPr>
      <w:r>
        <w:t>Battle Screen</w:t>
      </w:r>
    </w:p>
    <w:p w:rsidR="00D66335" w:rsidRDefault="00D66335" w:rsidP="00D66335">
      <w:pPr>
        <w:pStyle w:val="Heading4"/>
      </w:pPr>
      <w:r>
        <w:t>In-Game Menu Screen</w:t>
      </w:r>
    </w:p>
    <w:p w:rsidR="00D66335" w:rsidRDefault="00D66335" w:rsidP="00D66335">
      <w:pPr>
        <w:pStyle w:val="Heading2"/>
      </w:pPr>
      <w:r>
        <w:t>Game Options</w:t>
      </w:r>
    </w:p>
    <w:p w:rsidR="00D66335" w:rsidRDefault="00D66335" w:rsidP="00D66335">
      <w:pPr>
        <w:pStyle w:val="Heading2"/>
      </w:pPr>
      <w:r>
        <w:t>Replaying and Saving</w:t>
      </w:r>
    </w:p>
    <w:p w:rsidR="00D66335" w:rsidRDefault="00D66335" w:rsidP="00D66335">
      <w:pPr>
        <w:pStyle w:val="Heading2"/>
      </w:pPr>
      <w:r>
        <w:t>Cheats and Easter Eggs</w:t>
      </w:r>
    </w:p>
    <w:p w:rsidR="00D66335" w:rsidRDefault="00D66335" w:rsidP="00D66335">
      <w:pPr>
        <w:pStyle w:val="Heading1"/>
      </w:pPr>
      <w:r>
        <w:t>Story, Setting, and Character</w:t>
      </w:r>
    </w:p>
    <w:p w:rsidR="00D66335" w:rsidRDefault="00BC082E" w:rsidP="00BC082E">
      <w:pPr>
        <w:pStyle w:val="Heading2"/>
      </w:pPr>
      <w:r>
        <w:t>Story and Narrative</w:t>
      </w:r>
    </w:p>
    <w:p w:rsidR="00BC082E" w:rsidRDefault="00BC082E" w:rsidP="00BC082E">
      <w:pPr>
        <w:pStyle w:val="Heading3"/>
      </w:pPr>
      <w:r>
        <w:t>Back Story</w:t>
      </w:r>
    </w:p>
    <w:p w:rsidR="00BC082E" w:rsidRDefault="00BC082E" w:rsidP="00BC082E">
      <w:pPr>
        <w:pStyle w:val="Heading3"/>
      </w:pPr>
      <w:r>
        <w:t>Plot Elements</w:t>
      </w:r>
    </w:p>
    <w:p w:rsidR="00BC082E" w:rsidRDefault="00BC082E" w:rsidP="00BC082E">
      <w:pPr>
        <w:pStyle w:val="Heading3"/>
      </w:pPr>
      <w:r>
        <w:t>Game Progression</w:t>
      </w:r>
    </w:p>
    <w:p w:rsidR="00BC082E" w:rsidRDefault="00BC082E" w:rsidP="00BC082E">
      <w:pPr>
        <w:pStyle w:val="Heading3"/>
      </w:pPr>
      <w:r>
        <w:t>License Considerations</w:t>
      </w:r>
    </w:p>
    <w:p w:rsidR="00BC082E" w:rsidRDefault="00BC082E" w:rsidP="00BC082E">
      <w:pPr>
        <w:pStyle w:val="Heading3"/>
      </w:pPr>
      <w:r>
        <w:t>Cut Scenes</w:t>
      </w:r>
    </w:p>
    <w:p w:rsidR="00BC082E" w:rsidRDefault="00A073FC" w:rsidP="00624152">
      <w:pPr>
        <w:pStyle w:val="Heading4"/>
      </w:pPr>
      <w:r>
        <w:t>Cut Scene 1 - &lt;Title&gt;</w:t>
      </w:r>
    </w:p>
    <w:p w:rsidR="00624152" w:rsidRDefault="00624152" w:rsidP="00624152">
      <w:pPr>
        <w:pStyle w:val="Heading5"/>
      </w:pPr>
      <w:r>
        <w:t>Actors</w:t>
      </w:r>
    </w:p>
    <w:p w:rsidR="00A073FC" w:rsidRDefault="00624152" w:rsidP="00624152">
      <w:pPr>
        <w:pStyle w:val="Heading5"/>
      </w:pPr>
      <w:r>
        <w:t>Description</w:t>
      </w:r>
    </w:p>
    <w:p w:rsidR="00624152" w:rsidRDefault="00624152" w:rsidP="00624152">
      <w:pPr>
        <w:pStyle w:val="Heading5"/>
      </w:pPr>
      <w:r>
        <w:t>Storyboard</w:t>
      </w:r>
    </w:p>
    <w:p w:rsidR="00624152" w:rsidRDefault="00624152" w:rsidP="00624152">
      <w:pPr>
        <w:pStyle w:val="Heading5"/>
      </w:pPr>
      <w:r>
        <w:t>Script</w:t>
      </w:r>
    </w:p>
    <w:p w:rsidR="00624152" w:rsidRDefault="00624152" w:rsidP="00624152">
      <w:pPr>
        <w:pStyle w:val="Heading4"/>
      </w:pPr>
      <w:r>
        <w:t>Cut Scene 2</w:t>
      </w:r>
      <w:r>
        <w:t xml:space="preserve"> - &lt;Title&gt;</w:t>
      </w:r>
    </w:p>
    <w:p w:rsidR="00624152" w:rsidRDefault="00624152" w:rsidP="00624152">
      <w:pPr>
        <w:pStyle w:val="Heading5"/>
      </w:pPr>
      <w:r>
        <w:t>Actors</w:t>
      </w:r>
    </w:p>
    <w:p w:rsidR="00624152" w:rsidRDefault="00624152" w:rsidP="00624152">
      <w:pPr>
        <w:pStyle w:val="Heading5"/>
      </w:pPr>
      <w:r>
        <w:t>Description</w:t>
      </w:r>
    </w:p>
    <w:p w:rsidR="00624152" w:rsidRDefault="00624152" w:rsidP="00624152">
      <w:pPr>
        <w:pStyle w:val="Heading5"/>
      </w:pPr>
      <w:r>
        <w:t>Storyboard</w:t>
      </w:r>
    </w:p>
    <w:p w:rsidR="00624152" w:rsidRDefault="00624152" w:rsidP="00624152">
      <w:pPr>
        <w:pStyle w:val="Heading5"/>
      </w:pPr>
      <w:r>
        <w:t>Script</w:t>
      </w:r>
    </w:p>
    <w:p w:rsidR="00624152" w:rsidRDefault="008B4034" w:rsidP="008B4034">
      <w:pPr>
        <w:pStyle w:val="Heading2"/>
      </w:pPr>
      <w:r>
        <w:t>Game World</w:t>
      </w:r>
    </w:p>
    <w:p w:rsidR="008B4034" w:rsidRDefault="008B4034" w:rsidP="008B4034">
      <w:pPr>
        <w:pStyle w:val="Heading3"/>
      </w:pPr>
      <w:r>
        <w:t>General Look and Feel</w:t>
      </w:r>
    </w:p>
    <w:p w:rsidR="008B4034" w:rsidRDefault="008B4034" w:rsidP="008B4034">
      <w:pPr>
        <w:pStyle w:val="Heading3"/>
      </w:pPr>
      <w:r>
        <w:t>&lt;Area 1&gt;</w:t>
      </w:r>
    </w:p>
    <w:p w:rsidR="008B4034" w:rsidRDefault="008B4034" w:rsidP="008B4034">
      <w:pPr>
        <w:pStyle w:val="Heading4"/>
      </w:pPr>
      <w:r>
        <w:t>General Description</w:t>
      </w:r>
    </w:p>
    <w:p w:rsidR="008B4034" w:rsidRDefault="008B4034" w:rsidP="008B4034">
      <w:pPr>
        <w:pStyle w:val="Heading4"/>
      </w:pPr>
      <w:r>
        <w:t>Physical Characteristics</w:t>
      </w:r>
    </w:p>
    <w:p w:rsidR="008B4034" w:rsidRDefault="008B4034" w:rsidP="008B4034">
      <w:pPr>
        <w:pStyle w:val="Heading4"/>
      </w:pPr>
      <w:r>
        <w:t>Levels That Use the Area</w:t>
      </w:r>
    </w:p>
    <w:p w:rsidR="008B4034" w:rsidRDefault="008B4034" w:rsidP="008B4034">
      <w:pPr>
        <w:pStyle w:val="Heading4"/>
      </w:pPr>
      <w:r>
        <w:t>Connections to Other Areas</w:t>
      </w:r>
    </w:p>
    <w:p w:rsidR="008B4034" w:rsidRDefault="008B4034" w:rsidP="008B4034">
      <w:pPr>
        <w:pStyle w:val="Heading3"/>
      </w:pPr>
      <w:r>
        <w:t>&lt;Area 2</w:t>
      </w:r>
      <w:r>
        <w:t>&gt;</w:t>
      </w:r>
    </w:p>
    <w:p w:rsidR="008B4034" w:rsidRDefault="008B4034" w:rsidP="008B4034">
      <w:pPr>
        <w:pStyle w:val="Heading4"/>
      </w:pPr>
      <w:r>
        <w:t>General Description</w:t>
      </w:r>
    </w:p>
    <w:p w:rsidR="008B4034" w:rsidRDefault="008B4034" w:rsidP="008B4034">
      <w:pPr>
        <w:pStyle w:val="Heading4"/>
      </w:pPr>
      <w:r>
        <w:t>Physical Characteristics</w:t>
      </w:r>
    </w:p>
    <w:p w:rsidR="008B4034" w:rsidRDefault="008B4034" w:rsidP="008B4034">
      <w:pPr>
        <w:pStyle w:val="Heading4"/>
      </w:pPr>
      <w:r>
        <w:t>Levels That Use the Area</w:t>
      </w:r>
    </w:p>
    <w:p w:rsidR="008B4034" w:rsidRPr="008B4034" w:rsidRDefault="008B4034" w:rsidP="008B4034">
      <w:pPr>
        <w:pStyle w:val="Heading4"/>
      </w:pPr>
      <w:r>
        <w:t>Connections to Other Areas</w:t>
      </w:r>
    </w:p>
    <w:p w:rsidR="008B4034" w:rsidRDefault="008B4034" w:rsidP="008B4034">
      <w:pPr>
        <w:pStyle w:val="Heading2"/>
      </w:pPr>
      <w:r>
        <w:t>Characters</w:t>
      </w:r>
    </w:p>
    <w:p w:rsidR="008B4034" w:rsidRDefault="008B4034" w:rsidP="008B4034">
      <w:pPr>
        <w:pStyle w:val="Heading3"/>
      </w:pPr>
      <w:r>
        <w:t>&lt;Character 1&gt;</w:t>
      </w:r>
    </w:p>
    <w:p w:rsidR="008B4034" w:rsidRDefault="008B4034" w:rsidP="008B4034">
      <w:pPr>
        <w:pStyle w:val="Heading4"/>
      </w:pPr>
      <w:r>
        <w:t>Back Story</w:t>
      </w:r>
    </w:p>
    <w:p w:rsidR="008B4034" w:rsidRDefault="008B4034" w:rsidP="008B4034">
      <w:pPr>
        <w:pStyle w:val="Heading4"/>
      </w:pPr>
      <w:r>
        <w:t>Personality</w:t>
      </w:r>
    </w:p>
    <w:p w:rsidR="008B4034" w:rsidRDefault="008B4034" w:rsidP="008B4034">
      <w:pPr>
        <w:pStyle w:val="Heading4"/>
      </w:pPr>
      <w:r>
        <w:t>Look</w:t>
      </w:r>
    </w:p>
    <w:p w:rsidR="008B4034" w:rsidRDefault="008B4034" w:rsidP="008B4034">
      <w:pPr>
        <w:pStyle w:val="Heading5"/>
      </w:pPr>
      <w:r>
        <w:t>Physical Characteristics</w:t>
      </w:r>
    </w:p>
    <w:p w:rsidR="008B4034" w:rsidRDefault="008B4034" w:rsidP="008B4034">
      <w:pPr>
        <w:pStyle w:val="Heading5"/>
      </w:pPr>
      <w:r>
        <w:t>Animations</w:t>
      </w:r>
    </w:p>
    <w:p w:rsidR="008B4034" w:rsidRDefault="008B4034" w:rsidP="008B4034">
      <w:pPr>
        <w:pStyle w:val="Heading4"/>
      </w:pPr>
      <w:r>
        <w:t>Special Abilities</w:t>
      </w:r>
    </w:p>
    <w:p w:rsidR="008B4034" w:rsidRDefault="008B4034" w:rsidP="008B4034">
      <w:pPr>
        <w:pStyle w:val="Heading4"/>
      </w:pPr>
      <w:r>
        <w:t>Relevance to Game Story</w:t>
      </w:r>
    </w:p>
    <w:p w:rsidR="008B4034" w:rsidRDefault="008B4034" w:rsidP="008B4034">
      <w:pPr>
        <w:pStyle w:val="Heading4"/>
      </w:pPr>
      <w:r>
        <w:t>Relationships to Other Characters</w:t>
      </w:r>
    </w:p>
    <w:p w:rsidR="008B4034" w:rsidRDefault="008B4034" w:rsidP="008B4034">
      <w:pPr>
        <w:pStyle w:val="Heading4"/>
      </w:pPr>
      <w:r>
        <w:t>Battle Attributes</w:t>
      </w:r>
    </w:p>
    <w:p w:rsidR="008B4034" w:rsidRDefault="008B4034" w:rsidP="008B4034">
      <w:pPr>
        <w:pStyle w:val="Heading3"/>
      </w:pPr>
      <w:r>
        <w:t>&lt;Character 2</w:t>
      </w:r>
      <w:r>
        <w:t>&gt;</w:t>
      </w:r>
    </w:p>
    <w:p w:rsidR="008B4034" w:rsidRDefault="008B4034" w:rsidP="008B4034">
      <w:pPr>
        <w:pStyle w:val="Heading4"/>
      </w:pPr>
      <w:r>
        <w:t>Back Story</w:t>
      </w:r>
    </w:p>
    <w:p w:rsidR="008B4034" w:rsidRDefault="008B4034" w:rsidP="008B4034">
      <w:pPr>
        <w:pStyle w:val="Heading4"/>
      </w:pPr>
      <w:r>
        <w:t>Personality</w:t>
      </w:r>
    </w:p>
    <w:p w:rsidR="008B4034" w:rsidRDefault="008B4034" w:rsidP="008B4034">
      <w:pPr>
        <w:pStyle w:val="Heading4"/>
      </w:pPr>
      <w:r>
        <w:t>Look</w:t>
      </w:r>
    </w:p>
    <w:p w:rsidR="008B4034" w:rsidRDefault="008B4034" w:rsidP="008B4034">
      <w:pPr>
        <w:pStyle w:val="Heading5"/>
      </w:pPr>
      <w:r>
        <w:t>Physical Characteristics</w:t>
      </w:r>
    </w:p>
    <w:p w:rsidR="008B4034" w:rsidRDefault="008B4034" w:rsidP="008B4034">
      <w:pPr>
        <w:pStyle w:val="Heading5"/>
      </w:pPr>
      <w:r>
        <w:t>Animations</w:t>
      </w:r>
    </w:p>
    <w:p w:rsidR="008B4034" w:rsidRDefault="008B4034" w:rsidP="008B4034">
      <w:pPr>
        <w:pStyle w:val="Heading4"/>
      </w:pPr>
      <w:r>
        <w:t>Special Abilities</w:t>
      </w:r>
    </w:p>
    <w:p w:rsidR="008B4034" w:rsidRDefault="008B4034" w:rsidP="008B4034">
      <w:pPr>
        <w:pStyle w:val="Heading4"/>
      </w:pPr>
      <w:r>
        <w:t>Relevance to Game Story</w:t>
      </w:r>
    </w:p>
    <w:p w:rsidR="008B4034" w:rsidRDefault="008B4034" w:rsidP="008B4034">
      <w:pPr>
        <w:pStyle w:val="Heading4"/>
      </w:pPr>
      <w:r>
        <w:t>Relationships to Other Characters</w:t>
      </w:r>
    </w:p>
    <w:p w:rsidR="008B4034" w:rsidRPr="008B4034" w:rsidRDefault="008B4034" w:rsidP="008B4034">
      <w:pPr>
        <w:pStyle w:val="Heading4"/>
      </w:pPr>
      <w:r>
        <w:t>Battle Attributes</w:t>
      </w:r>
    </w:p>
    <w:p w:rsidR="008B4034" w:rsidRDefault="004F634D" w:rsidP="004F634D">
      <w:pPr>
        <w:pStyle w:val="Heading1"/>
      </w:pPr>
      <w:r>
        <w:t>Levels</w:t>
      </w:r>
    </w:p>
    <w:p w:rsidR="004F634D" w:rsidRDefault="004F634D" w:rsidP="004F634D">
      <w:pPr>
        <w:pStyle w:val="Heading2"/>
      </w:pPr>
      <w:r>
        <w:t>&lt;Level 1&gt;</w:t>
      </w:r>
    </w:p>
    <w:p w:rsidR="004F634D" w:rsidRDefault="004F634D" w:rsidP="004F634D">
      <w:pPr>
        <w:pStyle w:val="Heading3"/>
      </w:pPr>
      <w:r>
        <w:t>Synopsis</w:t>
      </w:r>
    </w:p>
    <w:p w:rsidR="004F634D" w:rsidRDefault="004F634D" w:rsidP="004F634D">
      <w:pPr>
        <w:pStyle w:val="Heading3"/>
      </w:pPr>
      <w:r>
        <w:t>Introductory Material</w:t>
      </w:r>
    </w:p>
    <w:p w:rsidR="004F634D" w:rsidRDefault="004F634D" w:rsidP="004F634D">
      <w:pPr>
        <w:pStyle w:val="Heading3"/>
      </w:pPr>
      <w:r>
        <w:t>Objectives</w:t>
      </w:r>
    </w:p>
    <w:p w:rsidR="004F634D" w:rsidRDefault="004F634D" w:rsidP="004F634D">
      <w:pPr>
        <w:pStyle w:val="Heading3"/>
      </w:pPr>
      <w:r>
        <w:t>Physical Description</w:t>
      </w:r>
    </w:p>
    <w:p w:rsidR="004F634D" w:rsidRDefault="004F634D" w:rsidP="004F634D">
      <w:pPr>
        <w:pStyle w:val="Heading3"/>
      </w:pPr>
      <w:r>
        <w:t>Map</w:t>
      </w:r>
    </w:p>
    <w:p w:rsidR="004F634D" w:rsidRDefault="004F634D" w:rsidP="004F634D">
      <w:pPr>
        <w:pStyle w:val="Heading3"/>
      </w:pPr>
      <w:r>
        <w:t>Critical Path</w:t>
      </w:r>
    </w:p>
    <w:p w:rsidR="004F634D" w:rsidRDefault="004F634D" w:rsidP="004F634D">
      <w:pPr>
        <w:pStyle w:val="Heading3"/>
      </w:pPr>
      <w:r>
        <w:t>Encounters</w:t>
      </w:r>
    </w:p>
    <w:p w:rsidR="004F634D" w:rsidRDefault="004F634D" w:rsidP="004F634D">
      <w:pPr>
        <w:pStyle w:val="Heading3"/>
      </w:pPr>
      <w:r>
        <w:t>Level Walkthrough</w:t>
      </w:r>
    </w:p>
    <w:p w:rsidR="004F634D" w:rsidRDefault="004F634D" w:rsidP="004F634D">
      <w:pPr>
        <w:pStyle w:val="Heading3"/>
      </w:pPr>
      <w:r>
        <w:t>Closing Material</w:t>
      </w:r>
    </w:p>
    <w:p w:rsidR="004F634D" w:rsidRDefault="004F634D" w:rsidP="004F634D">
      <w:pPr>
        <w:pStyle w:val="Heading2"/>
      </w:pPr>
      <w:r>
        <w:t>&lt;Level 2</w:t>
      </w:r>
      <w:r>
        <w:t>&gt;</w:t>
      </w:r>
    </w:p>
    <w:p w:rsidR="004F634D" w:rsidRDefault="004F634D" w:rsidP="004F634D">
      <w:pPr>
        <w:pStyle w:val="Heading3"/>
      </w:pPr>
      <w:r>
        <w:t>Synopsis</w:t>
      </w:r>
    </w:p>
    <w:p w:rsidR="004F634D" w:rsidRDefault="004F634D" w:rsidP="004F634D">
      <w:pPr>
        <w:pStyle w:val="Heading3"/>
      </w:pPr>
      <w:r>
        <w:t>Introductory Material</w:t>
      </w:r>
    </w:p>
    <w:p w:rsidR="004F634D" w:rsidRDefault="004F634D" w:rsidP="004F634D">
      <w:pPr>
        <w:pStyle w:val="Heading3"/>
      </w:pPr>
      <w:r>
        <w:t>Objectives</w:t>
      </w:r>
    </w:p>
    <w:p w:rsidR="004F634D" w:rsidRDefault="004F634D" w:rsidP="004F634D">
      <w:pPr>
        <w:pStyle w:val="Heading3"/>
      </w:pPr>
      <w:r>
        <w:t>Physical Description</w:t>
      </w:r>
    </w:p>
    <w:p w:rsidR="004F634D" w:rsidRDefault="004F634D" w:rsidP="004F634D">
      <w:pPr>
        <w:pStyle w:val="Heading3"/>
      </w:pPr>
      <w:r>
        <w:t>Map</w:t>
      </w:r>
    </w:p>
    <w:p w:rsidR="004F634D" w:rsidRDefault="004F634D" w:rsidP="004F634D">
      <w:pPr>
        <w:pStyle w:val="Heading3"/>
      </w:pPr>
      <w:r>
        <w:t>Critical Path</w:t>
      </w:r>
    </w:p>
    <w:p w:rsidR="004F634D" w:rsidRDefault="004F634D" w:rsidP="004F634D">
      <w:pPr>
        <w:pStyle w:val="Heading3"/>
      </w:pPr>
      <w:r>
        <w:t>Encounters</w:t>
      </w:r>
    </w:p>
    <w:p w:rsidR="004F634D" w:rsidRDefault="004F634D" w:rsidP="004F634D">
      <w:pPr>
        <w:pStyle w:val="Heading3"/>
      </w:pPr>
      <w:r>
        <w:t>Level Walkthrough</w:t>
      </w:r>
    </w:p>
    <w:p w:rsidR="004F634D" w:rsidRDefault="004F634D" w:rsidP="004F634D">
      <w:pPr>
        <w:pStyle w:val="Heading3"/>
      </w:pPr>
      <w:r>
        <w:t>Closing Material</w:t>
      </w:r>
    </w:p>
    <w:p w:rsidR="004F634D" w:rsidRDefault="00650947" w:rsidP="00650947">
      <w:pPr>
        <w:pStyle w:val="Heading1"/>
      </w:pPr>
      <w:r>
        <w:t>Interface</w:t>
      </w:r>
    </w:p>
    <w:p w:rsidR="00650947" w:rsidRDefault="00650947" w:rsidP="00650947">
      <w:pPr>
        <w:pStyle w:val="Heading2"/>
      </w:pPr>
      <w:r>
        <w:t>Visual System</w:t>
      </w:r>
    </w:p>
    <w:p w:rsidR="00650947" w:rsidRDefault="00650947" w:rsidP="00650947">
      <w:pPr>
        <w:pStyle w:val="Heading3"/>
      </w:pPr>
      <w:r>
        <w:t>HUD</w:t>
      </w:r>
    </w:p>
    <w:p w:rsidR="00650947" w:rsidRDefault="00650947" w:rsidP="00650947">
      <w:pPr>
        <w:pStyle w:val="Heading3"/>
      </w:pPr>
      <w:r>
        <w:t>Menus</w:t>
      </w:r>
    </w:p>
    <w:p w:rsidR="00650947" w:rsidRDefault="00650947" w:rsidP="00650947">
      <w:pPr>
        <w:pStyle w:val="Heading3"/>
      </w:pPr>
      <w:r>
        <w:t>Rendering System</w:t>
      </w:r>
    </w:p>
    <w:p w:rsidR="00650947" w:rsidRDefault="00650947" w:rsidP="00650947">
      <w:pPr>
        <w:pStyle w:val="Heading3"/>
      </w:pPr>
      <w:r>
        <w:t>Camera</w:t>
      </w:r>
    </w:p>
    <w:p w:rsidR="00650947" w:rsidRDefault="00650947" w:rsidP="00650947">
      <w:pPr>
        <w:pStyle w:val="Heading3"/>
      </w:pPr>
      <w:r>
        <w:t>Lighting Models</w:t>
      </w:r>
    </w:p>
    <w:p w:rsidR="00650947" w:rsidRDefault="00650947" w:rsidP="00650947">
      <w:pPr>
        <w:pStyle w:val="Heading2"/>
      </w:pPr>
      <w:r>
        <w:t>Control System</w:t>
      </w:r>
    </w:p>
    <w:p w:rsidR="00650947" w:rsidRDefault="00650947" w:rsidP="00650947">
      <w:pPr>
        <w:pStyle w:val="Heading2"/>
      </w:pPr>
      <w:r>
        <w:t>Audio</w:t>
      </w:r>
    </w:p>
    <w:p w:rsidR="00650947" w:rsidRDefault="00650947" w:rsidP="00650947">
      <w:pPr>
        <w:pStyle w:val="Heading2"/>
      </w:pPr>
      <w:r>
        <w:t>MUsic</w:t>
      </w:r>
    </w:p>
    <w:p w:rsidR="00650947" w:rsidRDefault="00650947" w:rsidP="00650947">
      <w:pPr>
        <w:pStyle w:val="Heading2"/>
      </w:pPr>
      <w:r>
        <w:t>Sound Effects</w:t>
      </w:r>
    </w:p>
    <w:p w:rsidR="00650947" w:rsidRDefault="00650947" w:rsidP="00650947">
      <w:pPr>
        <w:pStyle w:val="Heading2"/>
      </w:pPr>
      <w:r>
        <w:t>Help System</w:t>
      </w:r>
    </w:p>
    <w:p w:rsidR="00650947" w:rsidRDefault="009E4FFA" w:rsidP="009E4FFA">
      <w:pPr>
        <w:pStyle w:val="Heading1"/>
      </w:pPr>
      <w:r>
        <w:t>Artificial Intelligence</w:t>
      </w:r>
    </w:p>
    <w:p w:rsidR="009E4FFA" w:rsidRDefault="009E4FFA" w:rsidP="009E4FFA">
      <w:pPr>
        <w:pStyle w:val="Heading2"/>
      </w:pPr>
      <w:r>
        <w:t>Boss AI</w:t>
      </w:r>
    </w:p>
    <w:p w:rsidR="009E4FFA" w:rsidRDefault="00A91B44" w:rsidP="00A91B44">
      <w:pPr>
        <w:pStyle w:val="Heading2"/>
      </w:pPr>
      <w:r>
        <w:t>Non-Combat NPC</w:t>
      </w:r>
    </w:p>
    <w:p w:rsidR="00A91B44" w:rsidRDefault="00AE4974" w:rsidP="00AE4974">
      <w:pPr>
        <w:pStyle w:val="Heading1"/>
      </w:pPr>
      <w:r>
        <w:t>Technical</w:t>
      </w:r>
    </w:p>
    <w:p w:rsidR="00AE4974" w:rsidRDefault="00AE4974" w:rsidP="00AE4974">
      <w:pPr>
        <w:pStyle w:val="Heading2"/>
      </w:pPr>
      <w:r>
        <w:t>Target Device</w:t>
      </w:r>
      <w:r w:rsidR="00901A85">
        <w:t>s</w:t>
      </w:r>
    </w:p>
    <w:p w:rsidR="00AE4974" w:rsidRDefault="00AE4974" w:rsidP="00AE4974">
      <w:pPr>
        <w:pStyle w:val="Heading2"/>
      </w:pPr>
      <w:r>
        <w:t>Development Hardware and Software</w:t>
      </w:r>
    </w:p>
    <w:p w:rsidR="00AE4974" w:rsidRDefault="00AE4974" w:rsidP="00AE4974">
      <w:pPr>
        <w:pStyle w:val="Heading2"/>
      </w:pPr>
      <w:r>
        <w:t>Development Procedures and Standards</w:t>
      </w:r>
    </w:p>
    <w:p w:rsidR="00901A85" w:rsidRPr="00901A85" w:rsidRDefault="00AE4974" w:rsidP="00901A85">
      <w:pPr>
        <w:pStyle w:val="Heading2"/>
      </w:pPr>
      <w:r>
        <w:t>Game Engine</w:t>
      </w:r>
    </w:p>
    <w:p w:rsidR="00AE4974" w:rsidRDefault="00AE4974" w:rsidP="00AE4974">
      <w:pPr>
        <w:pStyle w:val="Heading2"/>
      </w:pPr>
      <w:r>
        <w:t>Content Files</w:t>
      </w:r>
    </w:p>
    <w:p w:rsidR="00AE4974" w:rsidRDefault="00AE4974" w:rsidP="00AE4974">
      <w:pPr>
        <w:pStyle w:val="Heading3"/>
      </w:pPr>
      <w:r>
        <w:t>Attack Definitions</w:t>
      </w:r>
    </w:p>
    <w:p w:rsidR="00AE4974" w:rsidRDefault="00AE4974" w:rsidP="00AE4974">
      <w:pPr>
        <w:pStyle w:val="Heading3"/>
      </w:pPr>
      <w:r>
        <w:t>Item Definitions</w:t>
      </w:r>
    </w:p>
    <w:p w:rsidR="00AE4974" w:rsidRDefault="00AE4974" w:rsidP="00AE4974">
      <w:pPr>
        <w:pStyle w:val="Heading4"/>
      </w:pPr>
      <w:r>
        <w:t>Attack Items</w:t>
      </w:r>
    </w:p>
    <w:p w:rsidR="00AE4974" w:rsidRDefault="00AE4974" w:rsidP="00AE4974">
      <w:pPr>
        <w:pStyle w:val="Heading4"/>
      </w:pPr>
      <w:r>
        <w:t>Healing Items</w:t>
      </w:r>
    </w:p>
    <w:p w:rsidR="00901A85" w:rsidRDefault="00901A85" w:rsidP="00901A85">
      <w:pPr>
        <w:pStyle w:val="Heading4"/>
      </w:pPr>
      <w:r>
        <w:t>Equipment</w:t>
      </w:r>
    </w:p>
    <w:p w:rsidR="00D34C4A" w:rsidRPr="00D34C4A" w:rsidRDefault="00D34C4A" w:rsidP="00D34C4A">
      <w:pPr>
        <w:pStyle w:val="Heading2"/>
      </w:pPr>
      <w:r>
        <w:t>Test Plan</w:t>
      </w:r>
    </w:p>
    <w:p w:rsidR="00901A85" w:rsidRDefault="00901A85" w:rsidP="00901A85">
      <w:pPr>
        <w:pStyle w:val="Heading1"/>
      </w:pPr>
      <w:r>
        <w:t>Artistic Direction</w:t>
      </w:r>
    </w:p>
    <w:p w:rsidR="00901A85" w:rsidRDefault="00901A85" w:rsidP="00901A85">
      <w:pPr>
        <w:pStyle w:val="Heading2"/>
      </w:pPr>
      <w:r>
        <w:t>Concept Art</w:t>
      </w:r>
    </w:p>
    <w:p w:rsidR="00901A85" w:rsidRDefault="00901A85" w:rsidP="00901A85">
      <w:pPr>
        <w:pStyle w:val="Heading2"/>
      </w:pPr>
      <w:r>
        <w:t>Style Guides</w:t>
      </w:r>
    </w:p>
    <w:p w:rsidR="00901A85" w:rsidRDefault="00901A85" w:rsidP="00901A85">
      <w:pPr>
        <w:pStyle w:val="Heading2"/>
      </w:pPr>
      <w:r>
        <w:t>Characters</w:t>
      </w:r>
    </w:p>
    <w:p w:rsidR="00901A85" w:rsidRDefault="00901A85" w:rsidP="00901A85">
      <w:pPr>
        <w:pStyle w:val="Heading2"/>
      </w:pPr>
      <w:r>
        <w:t>Environments</w:t>
      </w:r>
    </w:p>
    <w:p w:rsidR="00901A85" w:rsidRPr="00901A85" w:rsidRDefault="00901A85" w:rsidP="00901A85">
      <w:pPr>
        <w:pStyle w:val="Heading2"/>
      </w:pPr>
      <w:r>
        <w:t>Battles</w:t>
      </w:r>
    </w:p>
    <w:p w:rsidR="00901A85" w:rsidRDefault="00901A85" w:rsidP="00901A85">
      <w:pPr>
        <w:pStyle w:val="Heading2"/>
      </w:pPr>
      <w:r>
        <w:t>Items</w:t>
      </w:r>
    </w:p>
    <w:p w:rsidR="00901A85" w:rsidRPr="00901A85" w:rsidRDefault="00901A85" w:rsidP="00901A85">
      <w:pPr>
        <w:pStyle w:val="Heading2"/>
      </w:pPr>
      <w:r>
        <w:t>Interfaces</w:t>
      </w:r>
    </w:p>
    <w:p w:rsidR="00901A85" w:rsidRDefault="00901A85" w:rsidP="00901A85">
      <w:pPr>
        <w:pStyle w:val="Heading2"/>
      </w:pPr>
      <w:r>
        <w:t>Cut Scenes</w:t>
      </w:r>
    </w:p>
    <w:p w:rsidR="00901A85" w:rsidRDefault="00D34C4A" w:rsidP="00D34C4A">
      <w:pPr>
        <w:pStyle w:val="Heading1"/>
      </w:pPr>
      <w:r>
        <w:t>Management</w:t>
      </w:r>
    </w:p>
    <w:p w:rsidR="00D34C4A" w:rsidRDefault="00D34C4A" w:rsidP="00D34C4A">
      <w:pPr>
        <w:pStyle w:val="Heading2"/>
      </w:pPr>
      <w:r>
        <w:t>Scheduling</w:t>
      </w:r>
    </w:p>
    <w:p w:rsidR="00D34C4A" w:rsidRDefault="00D34C4A" w:rsidP="00D34C4A">
      <w:r>
        <w:t>Using a backlog</w:t>
      </w:r>
    </w:p>
    <w:p w:rsidR="00D34C4A" w:rsidRPr="00D34C4A" w:rsidRDefault="00D34C4A" w:rsidP="00D34C4A">
      <w:pPr>
        <w:pStyle w:val="Heading2"/>
      </w:pPr>
      <w:r>
        <w:t>Risk Analysis</w:t>
      </w:r>
    </w:p>
    <w:p w:rsidR="00901A85" w:rsidRPr="00901A85" w:rsidRDefault="00901A85" w:rsidP="00901A85"/>
    <w:p w:rsidR="00EB10C0" w:rsidRPr="00EB10C0" w:rsidRDefault="00EB10C0" w:rsidP="00387159">
      <w:pPr>
        <w:pStyle w:val="Main"/>
      </w:pPr>
      <w:r>
        <w:br w:type="page"/>
      </w:r>
    </w:p>
    <w:bookmarkStart w:id="4" w:name="_Toc270879345" w:displacedByCustomXml="next"/>
    <w:bookmarkStart w:id="5" w:name="_Toc284784536" w:displacedByCustomXml="next"/>
    <w:sdt>
      <w:sdtPr>
        <w:rPr>
          <w:rFonts w:asciiTheme="minorHAnsi" w:eastAsiaTheme="minorHAnsi" w:hAnsiTheme="minorHAnsi" w:cstheme="minorBidi"/>
          <w:b w:val="0"/>
          <w:bCs w:val="0"/>
          <w:caps w:val="0"/>
          <w:sz w:val="24"/>
          <w:szCs w:val="22"/>
        </w:rPr>
        <w:id w:val="-1843856929"/>
        <w:docPartObj>
          <w:docPartGallery w:val="Bibliographies"/>
          <w:docPartUnique/>
        </w:docPartObj>
      </w:sdtPr>
      <w:sdtEndPr/>
      <w:sdtContent>
        <w:p w:rsidR="00EB10C0" w:rsidRDefault="00643A22" w:rsidP="002A5CC0">
          <w:pPr>
            <w:pStyle w:val="NonNumberedHeading1"/>
          </w:pPr>
          <w:r>
            <w:t>References</w:t>
          </w:r>
          <w:bookmarkEnd w:id="5"/>
          <w:bookmarkEnd w:id="4"/>
        </w:p>
        <w:p w:rsidR="000716B3" w:rsidRDefault="00EB10C0" w:rsidP="000716B3">
          <w:pPr>
            <w:pStyle w:val="Bibliography"/>
            <w:ind w:left="720" w:hanging="720"/>
            <w:rPr>
              <w:noProof/>
            </w:rPr>
          </w:pPr>
          <w:r>
            <w:fldChar w:fldCharType="begin"/>
          </w:r>
          <w:r>
            <w:instrText xml:space="preserve"> BIBLIOGRAPHY </w:instrText>
          </w:r>
          <w:r>
            <w:fldChar w:fldCharType="separate"/>
          </w:r>
          <w:r w:rsidR="000716B3">
            <w:rPr>
              <w:noProof/>
            </w:rPr>
            <w:t>Einstein, A. (1879 - 1995).</w:t>
          </w:r>
        </w:p>
        <w:p w:rsidR="000716B3" w:rsidRDefault="000716B3" w:rsidP="000716B3">
          <w:pPr>
            <w:pStyle w:val="Bibliography"/>
            <w:ind w:left="720" w:hanging="720"/>
            <w:rPr>
              <w:noProof/>
            </w:rPr>
          </w:pPr>
          <w:r>
            <w:rPr>
              <w:noProof/>
            </w:rPr>
            <w:t xml:space="preserve">Santayana, G. (1905). </w:t>
          </w:r>
          <w:r>
            <w:rPr>
              <w:i/>
              <w:iCs/>
              <w:noProof/>
            </w:rPr>
            <w:t>The Life of Reason</w:t>
          </w:r>
          <w:r>
            <w:rPr>
              <w:noProof/>
            </w:rPr>
            <w:t xml:space="preserve"> (Vol. I).</w:t>
          </w:r>
        </w:p>
        <w:p w:rsidR="000716B3" w:rsidRDefault="000716B3" w:rsidP="000716B3">
          <w:pPr>
            <w:pStyle w:val="Bibliography"/>
            <w:ind w:left="720" w:hanging="720"/>
            <w:rPr>
              <w:noProof/>
            </w:rPr>
          </w:pPr>
          <w:r>
            <w:rPr>
              <w:noProof/>
            </w:rPr>
            <w:t>Wilde, O. (1854 - 1900).</w:t>
          </w:r>
        </w:p>
        <w:p w:rsidR="00EB10C0" w:rsidRPr="00EB10C0" w:rsidRDefault="00EB10C0" w:rsidP="000716B3">
          <w:r>
            <w:rPr>
              <w:b/>
              <w:bCs/>
            </w:rPr>
            <w:fldChar w:fldCharType="end"/>
          </w:r>
        </w:p>
      </w:sdtContent>
    </w:sdt>
    <w:p w:rsidR="004A71D6" w:rsidRDefault="00592B2C" w:rsidP="004E4988">
      <w:pPr>
        <w:pStyle w:val="NonNumberedHeading1"/>
      </w:pPr>
      <w:r>
        <w:br w:type="page"/>
      </w:r>
      <w:bookmarkStart w:id="6" w:name="_Toc270879346"/>
      <w:bookmarkStart w:id="7" w:name="_Toc284784537"/>
      <w:r>
        <w:t>Appendix</w:t>
      </w:r>
      <w:r w:rsidR="00EF2CAB">
        <w:t xml:space="preserve"> </w:t>
      </w:r>
      <w:r>
        <w:t>A</w:t>
      </w:r>
      <w:r w:rsidR="00EF2CAB">
        <w:t xml:space="preserve"> </w:t>
      </w:r>
      <w:r>
        <w:t>–</w:t>
      </w:r>
      <w:r w:rsidR="00EF2CAB">
        <w:t xml:space="preserve"> </w:t>
      </w:r>
      <w:bookmarkEnd w:id="6"/>
      <w:bookmarkEnd w:id="7"/>
      <w:r w:rsidR="004A71D6">
        <w:t xml:space="preserve">Art </w:t>
      </w:r>
      <w:r w:rsidR="004E4988">
        <w:t>Asset List</w:t>
      </w:r>
    </w:p>
    <w:p w:rsidR="004A71D6" w:rsidRDefault="004A71D6" w:rsidP="003172CA">
      <w:pPr>
        <w:pStyle w:val="NonNumberedHeading2"/>
      </w:pPr>
      <w:r w:rsidRPr="004A71D6">
        <w:t>Model and Texture List</w:t>
      </w:r>
    </w:p>
    <w:p w:rsidR="004A71D6" w:rsidRDefault="004A71D6" w:rsidP="003172CA">
      <w:pPr>
        <w:pStyle w:val="NonNumberedHeading2"/>
      </w:pPr>
      <w:r>
        <w:t>Animation List</w:t>
      </w:r>
    </w:p>
    <w:p w:rsidR="004A71D6" w:rsidRDefault="004A71D6" w:rsidP="003172CA">
      <w:pPr>
        <w:pStyle w:val="NonNumberedHeading2"/>
      </w:pPr>
      <w:r>
        <w:t>Effects List</w:t>
      </w:r>
    </w:p>
    <w:p w:rsidR="004A71D6" w:rsidRDefault="004A71D6" w:rsidP="003172CA">
      <w:pPr>
        <w:pStyle w:val="NonNumberedHeading2"/>
      </w:pPr>
      <w:r>
        <w:t>Interface List</w:t>
      </w:r>
    </w:p>
    <w:p w:rsidR="00026380" w:rsidRDefault="004A71D6" w:rsidP="003172CA">
      <w:pPr>
        <w:pStyle w:val="NonNumberedHeading2"/>
      </w:pPr>
      <w:r>
        <w:t>Cut Scene List</w:t>
      </w:r>
    </w:p>
    <w:p w:rsidR="00026380" w:rsidRDefault="00EF2CAB" w:rsidP="00026380">
      <w:pPr>
        <w:pStyle w:val="NonNumberedHeading1"/>
      </w:pPr>
      <w:r>
        <w:br w:type="page"/>
      </w:r>
      <w:r w:rsidR="00026380">
        <w:t xml:space="preserve">Appendix </w:t>
      </w:r>
      <w:r w:rsidR="00026380">
        <w:t>B</w:t>
      </w:r>
      <w:r w:rsidR="00026380">
        <w:t xml:space="preserve"> – </w:t>
      </w:r>
      <w:r w:rsidR="00026380">
        <w:t>Sound</w:t>
      </w:r>
      <w:r w:rsidR="00026380">
        <w:t xml:space="preserve"> Asset List</w:t>
      </w:r>
    </w:p>
    <w:p w:rsidR="00026380" w:rsidRDefault="00515CB4" w:rsidP="003172CA">
      <w:pPr>
        <w:pStyle w:val="NonNumberedHeading2"/>
      </w:pPr>
      <w:r>
        <w:t>Environmental Sounds</w:t>
      </w:r>
    </w:p>
    <w:p w:rsidR="00BE2FDE" w:rsidRDefault="00515CB4" w:rsidP="003172CA">
      <w:pPr>
        <w:pStyle w:val="NonNumberedHeading2"/>
      </w:pPr>
      <w:r>
        <w:t>Battle Sounds</w:t>
      </w:r>
    </w:p>
    <w:p w:rsidR="00515CB4" w:rsidRDefault="00515CB4" w:rsidP="00515CB4">
      <w:pPr>
        <w:pStyle w:val="NonNumberedHeading2"/>
      </w:pPr>
      <w:r>
        <w:t>Interface Sounds</w:t>
      </w:r>
    </w:p>
    <w:p w:rsidR="00515CB4" w:rsidRDefault="00515CB4">
      <w:pPr>
        <w:spacing w:after="200"/>
        <w:jc w:val="left"/>
      </w:pPr>
      <w:r>
        <w:br w:type="page"/>
      </w:r>
    </w:p>
    <w:p w:rsidR="00515CB4" w:rsidRDefault="0041736E" w:rsidP="0041736E">
      <w:pPr>
        <w:pStyle w:val="NonNumberedHeading1"/>
      </w:pPr>
      <w:r>
        <w:t xml:space="preserve">Appendix C </w:t>
      </w:r>
      <w:r>
        <w:t>–</w:t>
      </w:r>
      <w:r>
        <w:t xml:space="preserve"> Music Asset List</w:t>
      </w:r>
    </w:p>
    <w:p w:rsidR="0041736E" w:rsidRDefault="0041736E" w:rsidP="0041736E">
      <w:pPr>
        <w:pStyle w:val="NonNumberedHeading2"/>
      </w:pPr>
      <w:r>
        <w:t>Background Music</w:t>
      </w:r>
    </w:p>
    <w:p w:rsidR="0041736E" w:rsidRPr="0041736E" w:rsidRDefault="0041736E" w:rsidP="0041736E">
      <w:pPr>
        <w:pStyle w:val="NonNumberedHeading2"/>
      </w:pPr>
      <w:r>
        <w:t>Story Music</w:t>
      </w:r>
    </w:p>
    <w:p w:rsidR="003D37D1" w:rsidRDefault="0041736E" w:rsidP="003D37D1">
      <w:pPr>
        <w:pStyle w:val="NonNumberedHeading2"/>
      </w:pPr>
      <w:r>
        <w:t>Battle Music</w:t>
      </w:r>
    </w:p>
    <w:p w:rsidR="003D37D1" w:rsidRDefault="003D37D1">
      <w:pPr>
        <w:spacing w:after="200"/>
        <w:jc w:val="left"/>
      </w:pPr>
      <w:r>
        <w:br w:type="page"/>
      </w:r>
    </w:p>
    <w:p w:rsidR="003D37D1" w:rsidRPr="003D37D1" w:rsidRDefault="003D37D1" w:rsidP="003D37D1">
      <w:pPr>
        <w:pStyle w:val="NonNumberedHeading1"/>
      </w:pPr>
      <w:r>
        <w:t xml:space="preserve">Appendix </w:t>
      </w:r>
      <w:r>
        <w:t>D</w:t>
      </w:r>
      <w:r>
        <w:t xml:space="preserve"> – </w:t>
      </w:r>
      <w:r>
        <w:t>Content Asset List</w:t>
      </w:r>
    </w:p>
    <w:p w:rsidR="0041736E" w:rsidRDefault="003D37D1" w:rsidP="003D37D1">
      <w:pPr>
        <w:pStyle w:val="NonNumberedHeading2"/>
      </w:pPr>
      <w:r>
        <w:t>Attack Assets</w:t>
      </w:r>
    </w:p>
    <w:p w:rsidR="003D37D1" w:rsidRPr="003D37D1" w:rsidRDefault="003D37D1" w:rsidP="003D37D1">
      <w:pPr>
        <w:pStyle w:val="NonNumberedHeading2"/>
      </w:pPr>
      <w:r>
        <w:t>Item Assets</w:t>
      </w:r>
      <w:bookmarkStart w:id="8" w:name="_GoBack"/>
      <w:bookmarkEnd w:id="8"/>
    </w:p>
    <w:p w:rsidR="0041736E" w:rsidRPr="0041736E" w:rsidRDefault="0041736E" w:rsidP="0041736E">
      <w:pPr>
        <w:pStyle w:val="NonNumberedHeading2"/>
      </w:pPr>
    </w:p>
    <w:p w:rsidR="00026380" w:rsidRPr="00026380" w:rsidRDefault="00026380" w:rsidP="00026380">
      <w:pPr>
        <w:pStyle w:val="Main"/>
      </w:pPr>
    </w:p>
    <w:sectPr w:rsidR="00026380" w:rsidRPr="00026380" w:rsidSect="00B83769">
      <w:footerReference w:type="default" r:id="rId13"/>
      <w:footerReference w:type="first" r:id="rId14"/>
      <w:pgSz w:w="12240" w:h="15840" w:code="1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4B7A" w:rsidRDefault="00004B7A" w:rsidP="006976BD">
      <w:pPr>
        <w:spacing w:after="0" w:line="240" w:lineRule="auto"/>
      </w:pPr>
      <w:r>
        <w:separator/>
      </w:r>
    </w:p>
    <w:p w:rsidR="00004B7A" w:rsidRDefault="00004B7A"/>
  </w:endnote>
  <w:endnote w:type="continuationSeparator" w:id="0">
    <w:p w:rsidR="00004B7A" w:rsidRDefault="00004B7A" w:rsidP="006976BD">
      <w:pPr>
        <w:spacing w:after="0" w:line="240" w:lineRule="auto"/>
      </w:pPr>
      <w:r>
        <w:continuationSeparator/>
      </w:r>
    </w:p>
    <w:p w:rsidR="00004B7A" w:rsidRDefault="00004B7A"/>
  </w:endnote>
  <w:endnote w:type="continuationNotice" w:id="1">
    <w:p w:rsidR="00004B7A" w:rsidRDefault="00004B7A">
      <w:pPr>
        <w:spacing w:after="0" w:line="240" w:lineRule="auto"/>
      </w:pPr>
    </w:p>
    <w:p w:rsidR="00004B7A" w:rsidRDefault="00004B7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" w:fontKey="{01E23779-047B-48F1-ADFC-699E7634588B}"/>
    <w:embedBold r:id="rId2" w:fontKey="{D059423E-C4D9-4154-BDEC-BDBEC12B72B2}"/>
    <w:embedItalic r:id="rId3" w:fontKey="{C11112F1-0FB0-43D5-9935-F326EE0EDB01}"/>
  </w:font>
  <w:font w:name="Adobe Garamond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dobe Garamond Pro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9E8D30F1-5912-4F9E-B473-2C1C920680D9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29D9" w:rsidRDefault="006129D9" w:rsidP="00EB10C0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1E6D77">
      <w:rPr>
        <w:noProof/>
      </w:rPr>
      <w:t>ii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29D9" w:rsidRDefault="006129D9" w:rsidP="00537072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41736E">
      <w:rPr>
        <w:noProof/>
      </w:rPr>
      <w:t>ii</w:t>
    </w:r>
    <w:r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29D9" w:rsidRDefault="006129D9" w:rsidP="00537072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D37D1">
      <w:rPr>
        <w:noProof/>
      </w:rPr>
      <w:t>13</w:t>
    </w:r>
    <w:r>
      <w:rPr>
        <w:noProof/>
      </w:rPr>
      <w:fldChar w:fldCharType="end"/>
    </w:r>
  </w:p>
  <w:p w:rsidR="00F874B7" w:rsidRDefault="00F874B7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29D9" w:rsidRDefault="006129D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4B7A" w:rsidRDefault="00004B7A" w:rsidP="006976BD">
      <w:pPr>
        <w:spacing w:after="0" w:line="240" w:lineRule="auto"/>
      </w:pPr>
      <w:r>
        <w:separator/>
      </w:r>
    </w:p>
    <w:p w:rsidR="00004B7A" w:rsidRDefault="00004B7A"/>
  </w:footnote>
  <w:footnote w:type="continuationSeparator" w:id="0">
    <w:p w:rsidR="00004B7A" w:rsidRDefault="00004B7A" w:rsidP="006976BD">
      <w:pPr>
        <w:spacing w:after="0" w:line="240" w:lineRule="auto"/>
      </w:pPr>
      <w:r>
        <w:continuationSeparator/>
      </w:r>
    </w:p>
    <w:p w:rsidR="00004B7A" w:rsidRDefault="00004B7A"/>
  </w:footnote>
  <w:footnote w:type="continuationNotice" w:id="1">
    <w:p w:rsidR="00004B7A" w:rsidRDefault="00004B7A">
      <w:pPr>
        <w:spacing w:after="0" w:line="240" w:lineRule="auto"/>
      </w:pPr>
    </w:p>
    <w:p w:rsidR="00004B7A" w:rsidRDefault="00004B7A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60" type="#_x0000_t75" style="width:10.9pt;height:10.9pt" o:bullet="t">
        <v:imagedata r:id="rId1" o:title="msoE31A"/>
      </v:shape>
    </w:pict>
  </w:numPicBullet>
  <w:abstractNum w:abstractNumId="0">
    <w:nsid w:val="041A0616"/>
    <w:multiLevelType w:val="multilevel"/>
    <w:tmpl w:val="51A22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B3172F"/>
    <w:multiLevelType w:val="hybridMultilevel"/>
    <w:tmpl w:val="56F201C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D9D6864"/>
    <w:multiLevelType w:val="hybridMultilevel"/>
    <w:tmpl w:val="0298DB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242601"/>
    <w:multiLevelType w:val="hybridMultilevel"/>
    <w:tmpl w:val="3CB091B0"/>
    <w:lvl w:ilvl="0" w:tplc="1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F9C11B9"/>
    <w:multiLevelType w:val="hybridMultilevel"/>
    <w:tmpl w:val="1A50C1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4017D6"/>
    <w:multiLevelType w:val="hybridMultilevel"/>
    <w:tmpl w:val="2D48A36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0C3682"/>
    <w:multiLevelType w:val="multilevel"/>
    <w:tmpl w:val="DDBC3870"/>
    <w:lvl w:ilvl="0">
      <w:start w:val="1"/>
      <w:numFmt w:val="decimal"/>
      <w:pStyle w:val="Heading1"/>
      <w:isLgl/>
      <w:suff w:val="space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pStyle w:val="Heading2"/>
      <w:isLgl/>
      <w:suff w:val="space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Heading3"/>
      <w:isLgl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737" w:hanging="737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0" w:hanging="7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" w:hanging="7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" w:hanging="720"/>
      </w:pPr>
      <w:rPr>
        <w:rFonts w:hint="default"/>
      </w:rPr>
    </w:lvl>
  </w:abstractNum>
  <w:abstractNum w:abstractNumId="7">
    <w:nsid w:val="1A363958"/>
    <w:multiLevelType w:val="hybridMultilevel"/>
    <w:tmpl w:val="49BE6A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C82EE5"/>
    <w:multiLevelType w:val="hybridMultilevel"/>
    <w:tmpl w:val="7DC8C24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FF7847"/>
    <w:multiLevelType w:val="hybridMultilevel"/>
    <w:tmpl w:val="8164591A"/>
    <w:lvl w:ilvl="0" w:tplc="C1020C88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BBF6C45"/>
    <w:multiLevelType w:val="hybridMultilevel"/>
    <w:tmpl w:val="B1349B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662947"/>
    <w:multiLevelType w:val="hybridMultilevel"/>
    <w:tmpl w:val="9D1A885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0446DEE"/>
    <w:multiLevelType w:val="hybridMultilevel"/>
    <w:tmpl w:val="22DEF45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AD7FC3"/>
    <w:multiLevelType w:val="hybridMultilevel"/>
    <w:tmpl w:val="46185EF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D4A50A0"/>
    <w:multiLevelType w:val="multilevel"/>
    <w:tmpl w:val="8F3EA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5C23FF7"/>
    <w:multiLevelType w:val="hybridMultilevel"/>
    <w:tmpl w:val="535C72E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7C147B9"/>
    <w:multiLevelType w:val="hybridMultilevel"/>
    <w:tmpl w:val="B85C34D6"/>
    <w:lvl w:ilvl="0" w:tplc="526A250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3921EEB"/>
    <w:multiLevelType w:val="hybridMultilevel"/>
    <w:tmpl w:val="A7FCF77E"/>
    <w:lvl w:ilvl="0" w:tplc="1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49A3C5C"/>
    <w:multiLevelType w:val="hybridMultilevel"/>
    <w:tmpl w:val="73BA2C7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66C784E"/>
    <w:multiLevelType w:val="multilevel"/>
    <w:tmpl w:val="00389C5A"/>
    <w:lvl w:ilvl="0">
      <w:start w:val="1"/>
      <w:numFmt w:val="decimal"/>
      <w:isLgl/>
      <w:suff w:val="space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0" w:hanging="7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" w:hanging="7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" w:hanging="720"/>
      </w:pPr>
      <w:rPr>
        <w:rFonts w:hint="default"/>
      </w:rPr>
    </w:lvl>
  </w:abstractNum>
  <w:abstractNum w:abstractNumId="20">
    <w:nsid w:val="76E90B07"/>
    <w:multiLevelType w:val="multilevel"/>
    <w:tmpl w:val="3812784A"/>
    <w:lvl w:ilvl="0">
      <w:start w:val="1"/>
      <w:numFmt w:val="decimal"/>
      <w:lvlText w:val="%1.0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1">
    <w:nsid w:val="7AE91143"/>
    <w:multiLevelType w:val="hybridMultilevel"/>
    <w:tmpl w:val="DFC06BB2"/>
    <w:lvl w:ilvl="0" w:tplc="1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BFE23A4"/>
    <w:multiLevelType w:val="hybridMultilevel"/>
    <w:tmpl w:val="FBB4CD26"/>
    <w:lvl w:ilvl="0" w:tplc="1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7E722DC3"/>
    <w:multiLevelType w:val="hybridMultilevel"/>
    <w:tmpl w:val="B8CABFC2"/>
    <w:lvl w:ilvl="0" w:tplc="1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"/>
  </w:num>
  <w:num w:numId="3">
    <w:abstractNumId w:val="19"/>
  </w:num>
  <w:num w:numId="4">
    <w:abstractNumId w:val="16"/>
  </w:num>
  <w:num w:numId="5">
    <w:abstractNumId w:val="6"/>
  </w:num>
  <w:num w:numId="6">
    <w:abstractNumId w:val="14"/>
  </w:num>
  <w:num w:numId="7">
    <w:abstractNumId w:val="0"/>
  </w:num>
  <w:num w:numId="8">
    <w:abstractNumId w:val="18"/>
  </w:num>
  <w:num w:numId="9">
    <w:abstractNumId w:val="7"/>
  </w:num>
  <w:num w:numId="10">
    <w:abstractNumId w:val="5"/>
  </w:num>
  <w:num w:numId="11">
    <w:abstractNumId w:val="21"/>
  </w:num>
  <w:num w:numId="12">
    <w:abstractNumId w:val="3"/>
  </w:num>
  <w:num w:numId="13">
    <w:abstractNumId w:val="22"/>
  </w:num>
  <w:num w:numId="14">
    <w:abstractNumId w:val="23"/>
  </w:num>
  <w:num w:numId="15">
    <w:abstractNumId w:val="17"/>
  </w:num>
  <w:num w:numId="16">
    <w:abstractNumId w:val="1"/>
  </w:num>
  <w:num w:numId="17">
    <w:abstractNumId w:val="13"/>
  </w:num>
  <w:num w:numId="18">
    <w:abstractNumId w:val="15"/>
  </w:num>
  <w:num w:numId="19">
    <w:abstractNumId w:val="9"/>
  </w:num>
  <w:num w:numId="20">
    <w:abstractNumId w:val="11"/>
  </w:num>
  <w:num w:numId="21">
    <w:abstractNumId w:val="8"/>
  </w:num>
  <w:num w:numId="22">
    <w:abstractNumId w:val="10"/>
  </w:num>
  <w:num w:numId="23">
    <w:abstractNumId w:val="4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embedTrueTypeFonts/>
  <w:activeWritingStyle w:appName="MSWord" w:lang="en-CA" w:vendorID="64" w:dllVersion="131078" w:nlCheck="1" w:checkStyle="0"/>
  <w:activeWritingStyle w:appName="MSWord" w:lang="en-US" w:vendorID="64" w:dllVersion="131078" w:nlCheck="1" w:checkStyle="1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0B34"/>
    <w:rsid w:val="000002AD"/>
    <w:rsid w:val="00002873"/>
    <w:rsid w:val="00003AEC"/>
    <w:rsid w:val="00004B7A"/>
    <w:rsid w:val="00006B4D"/>
    <w:rsid w:val="00007DC2"/>
    <w:rsid w:val="00026380"/>
    <w:rsid w:val="00034C6D"/>
    <w:rsid w:val="00040913"/>
    <w:rsid w:val="00052B9E"/>
    <w:rsid w:val="000716B3"/>
    <w:rsid w:val="00075D0B"/>
    <w:rsid w:val="00081B9B"/>
    <w:rsid w:val="00084DD9"/>
    <w:rsid w:val="00090D0C"/>
    <w:rsid w:val="000A3FE5"/>
    <w:rsid w:val="000B62E2"/>
    <w:rsid w:val="000C6C21"/>
    <w:rsid w:val="000D3BBF"/>
    <w:rsid w:val="000F1C5F"/>
    <w:rsid w:val="000F5A72"/>
    <w:rsid w:val="00111008"/>
    <w:rsid w:val="001144C4"/>
    <w:rsid w:val="0011540F"/>
    <w:rsid w:val="00123B45"/>
    <w:rsid w:val="001264ED"/>
    <w:rsid w:val="0013688F"/>
    <w:rsid w:val="0014392F"/>
    <w:rsid w:val="00152AB2"/>
    <w:rsid w:val="001570C4"/>
    <w:rsid w:val="00161FA9"/>
    <w:rsid w:val="001651E4"/>
    <w:rsid w:val="00165EBB"/>
    <w:rsid w:val="001709E3"/>
    <w:rsid w:val="00185D76"/>
    <w:rsid w:val="001A4B7D"/>
    <w:rsid w:val="001B2589"/>
    <w:rsid w:val="001E6D77"/>
    <w:rsid w:val="002105CE"/>
    <w:rsid w:val="00211ECA"/>
    <w:rsid w:val="002131AE"/>
    <w:rsid w:val="00223A08"/>
    <w:rsid w:val="0022504F"/>
    <w:rsid w:val="00230145"/>
    <w:rsid w:val="0028357B"/>
    <w:rsid w:val="00284582"/>
    <w:rsid w:val="002A5CC0"/>
    <w:rsid w:val="002B602F"/>
    <w:rsid w:val="002D359C"/>
    <w:rsid w:val="002E242F"/>
    <w:rsid w:val="002E308C"/>
    <w:rsid w:val="002E3D1B"/>
    <w:rsid w:val="002F3A5C"/>
    <w:rsid w:val="00303AF4"/>
    <w:rsid w:val="0031325E"/>
    <w:rsid w:val="003172CA"/>
    <w:rsid w:val="00333302"/>
    <w:rsid w:val="0035151A"/>
    <w:rsid w:val="00367D87"/>
    <w:rsid w:val="00372FE2"/>
    <w:rsid w:val="00375102"/>
    <w:rsid w:val="00384586"/>
    <w:rsid w:val="00387159"/>
    <w:rsid w:val="0039746D"/>
    <w:rsid w:val="003A4818"/>
    <w:rsid w:val="003B46D4"/>
    <w:rsid w:val="003C0035"/>
    <w:rsid w:val="003C3A7A"/>
    <w:rsid w:val="003C61E8"/>
    <w:rsid w:val="003D37D1"/>
    <w:rsid w:val="003E55F7"/>
    <w:rsid w:val="003F4564"/>
    <w:rsid w:val="003F72BD"/>
    <w:rsid w:val="003F7607"/>
    <w:rsid w:val="00402038"/>
    <w:rsid w:val="0040238E"/>
    <w:rsid w:val="0041736E"/>
    <w:rsid w:val="004204F1"/>
    <w:rsid w:val="00426E52"/>
    <w:rsid w:val="00432186"/>
    <w:rsid w:val="0044594F"/>
    <w:rsid w:val="00481B53"/>
    <w:rsid w:val="0048570B"/>
    <w:rsid w:val="00490CD2"/>
    <w:rsid w:val="004A71D6"/>
    <w:rsid w:val="004C0D8C"/>
    <w:rsid w:val="004C3BB7"/>
    <w:rsid w:val="004C4ADB"/>
    <w:rsid w:val="004E2971"/>
    <w:rsid w:val="004E4988"/>
    <w:rsid w:val="004E641A"/>
    <w:rsid w:val="004F6321"/>
    <w:rsid w:val="004F634D"/>
    <w:rsid w:val="005061CB"/>
    <w:rsid w:val="00510D8B"/>
    <w:rsid w:val="00515CB4"/>
    <w:rsid w:val="00521C7F"/>
    <w:rsid w:val="00524575"/>
    <w:rsid w:val="005308CA"/>
    <w:rsid w:val="00537072"/>
    <w:rsid w:val="00537A08"/>
    <w:rsid w:val="00552E90"/>
    <w:rsid w:val="00560742"/>
    <w:rsid w:val="005771C6"/>
    <w:rsid w:val="00592B2C"/>
    <w:rsid w:val="005B0307"/>
    <w:rsid w:val="005B4673"/>
    <w:rsid w:val="005C21A5"/>
    <w:rsid w:val="005D1ADA"/>
    <w:rsid w:val="005D77CA"/>
    <w:rsid w:val="005D7A10"/>
    <w:rsid w:val="006129D9"/>
    <w:rsid w:val="00624152"/>
    <w:rsid w:val="006275F7"/>
    <w:rsid w:val="00632C4B"/>
    <w:rsid w:val="00643A22"/>
    <w:rsid w:val="00650947"/>
    <w:rsid w:val="00657405"/>
    <w:rsid w:val="00667C24"/>
    <w:rsid w:val="006769CF"/>
    <w:rsid w:val="0068131F"/>
    <w:rsid w:val="00685601"/>
    <w:rsid w:val="006976BD"/>
    <w:rsid w:val="006B17F6"/>
    <w:rsid w:val="006B768A"/>
    <w:rsid w:val="006C65AF"/>
    <w:rsid w:val="006C7197"/>
    <w:rsid w:val="006D68CD"/>
    <w:rsid w:val="006F22A5"/>
    <w:rsid w:val="006F5A02"/>
    <w:rsid w:val="0070036A"/>
    <w:rsid w:val="00713689"/>
    <w:rsid w:val="0073431D"/>
    <w:rsid w:val="00744624"/>
    <w:rsid w:val="007717DC"/>
    <w:rsid w:val="00773575"/>
    <w:rsid w:val="00775969"/>
    <w:rsid w:val="00776C20"/>
    <w:rsid w:val="0077752B"/>
    <w:rsid w:val="007A00FB"/>
    <w:rsid w:val="007A123A"/>
    <w:rsid w:val="007A6C3D"/>
    <w:rsid w:val="007D2F0E"/>
    <w:rsid w:val="007D5C6A"/>
    <w:rsid w:val="007E30DA"/>
    <w:rsid w:val="007E47AB"/>
    <w:rsid w:val="007F117E"/>
    <w:rsid w:val="007F1B7C"/>
    <w:rsid w:val="007F29CC"/>
    <w:rsid w:val="00802E45"/>
    <w:rsid w:val="00830BDE"/>
    <w:rsid w:val="008372F4"/>
    <w:rsid w:val="00845683"/>
    <w:rsid w:val="008552D0"/>
    <w:rsid w:val="0086275C"/>
    <w:rsid w:val="0087339B"/>
    <w:rsid w:val="0087664A"/>
    <w:rsid w:val="00880936"/>
    <w:rsid w:val="0088621E"/>
    <w:rsid w:val="00886A50"/>
    <w:rsid w:val="008918A5"/>
    <w:rsid w:val="00894CE8"/>
    <w:rsid w:val="008A0AEE"/>
    <w:rsid w:val="008A2F38"/>
    <w:rsid w:val="008A4437"/>
    <w:rsid w:val="008A7D01"/>
    <w:rsid w:val="008B2D0C"/>
    <w:rsid w:val="008B4034"/>
    <w:rsid w:val="008C3A29"/>
    <w:rsid w:val="008E2394"/>
    <w:rsid w:val="008E56AE"/>
    <w:rsid w:val="00901A85"/>
    <w:rsid w:val="00910FEC"/>
    <w:rsid w:val="0092141C"/>
    <w:rsid w:val="00947CDB"/>
    <w:rsid w:val="00956EC6"/>
    <w:rsid w:val="009622F0"/>
    <w:rsid w:val="00975722"/>
    <w:rsid w:val="00995FE7"/>
    <w:rsid w:val="009B42E3"/>
    <w:rsid w:val="009B705B"/>
    <w:rsid w:val="009C66C9"/>
    <w:rsid w:val="009D62EE"/>
    <w:rsid w:val="009E2EC9"/>
    <w:rsid w:val="009E2FD5"/>
    <w:rsid w:val="009E4FFA"/>
    <w:rsid w:val="009F2BFF"/>
    <w:rsid w:val="009F3500"/>
    <w:rsid w:val="00A073FC"/>
    <w:rsid w:val="00A12328"/>
    <w:rsid w:val="00A14342"/>
    <w:rsid w:val="00A14A4B"/>
    <w:rsid w:val="00A23524"/>
    <w:rsid w:val="00A36F95"/>
    <w:rsid w:val="00A40C79"/>
    <w:rsid w:val="00A41B53"/>
    <w:rsid w:val="00A50709"/>
    <w:rsid w:val="00A51849"/>
    <w:rsid w:val="00A522CC"/>
    <w:rsid w:val="00A564E9"/>
    <w:rsid w:val="00A568DD"/>
    <w:rsid w:val="00A56ADD"/>
    <w:rsid w:val="00A6058B"/>
    <w:rsid w:val="00A61896"/>
    <w:rsid w:val="00A6623B"/>
    <w:rsid w:val="00A710B6"/>
    <w:rsid w:val="00A736C5"/>
    <w:rsid w:val="00A829FC"/>
    <w:rsid w:val="00A91B44"/>
    <w:rsid w:val="00AA40C0"/>
    <w:rsid w:val="00AB4735"/>
    <w:rsid w:val="00AC3914"/>
    <w:rsid w:val="00AD2A8A"/>
    <w:rsid w:val="00AE4974"/>
    <w:rsid w:val="00AF2477"/>
    <w:rsid w:val="00B05D28"/>
    <w:rsid w:val="00B154F1"/>
    <w:rsid w:val="00B26474"/>
    <w:rsid w:val="00B378FC"/>
    <w:rsid w:val="00B411BE"/>
    <w:rsid w:val="00B47323"/>
    <w:rsid w:val="00B528EF"/>
    <w:rsid w:val="00B539A9"/>
    <w:rsid w:val="00B578E3"/>
    <w:rsid w:val="00B616F9"/>
    <w:rsid w:val="00B62D77"/>
    <w:rsid w:val="00B71D0A"/>
    <w:rsid w:val="00B73EF0"/>
    <w:rsid w:val="00B8117C"/>
    <w:rsid w:val="00B83769"/>
    <w:rsid w:val="00B91242"/>
    <w:rsid w:val="00B95B6E"/>
    <w:rsid w:val="00BC082E"/>
    <w:rsid w:val="00BD0E49"/>
    <w:rsid w:val="00BE2FDE"/>
    <w:rsid w:val="00BF176A"/>
    <w:rsid w:val="00C1350A"/>
    <w:rsid w:val="00C27084"/>
    <w:rsid w:val="00C372D5"/>
    <w:rsid w:val="00C43E21"/>
    <w:rsid w:val="00C4458D"/>
    <w:rsid w:val="00C524DE"/>
    <w:rsid w:val="00C5485C"/>
    <w:rsid w:val="00C62F00"/>
    <w:rsid w:val="00C64A73"/>
    <w:rsid w:val="00C64F4E"/>
    <w:rsid w:val="00C75C33"/>
    <w:rsid w:val="00C96691"/>
    <w:rsid w:val="00CA769D"/>
    <w:rsid w:val="00CC046A"/>
    <w:rsid w:val="00CC6CE2"/>
    <w:rsid w:val="00CD4084"/>
    <w:rsid w:val="00CD5026"/>
    <w:rsid w:val="00CE7E0A"/>
    <w:rsid w:val="00CF7E42"/>
    <w:rsid w:val="00D0134A"/>
    <w:rsid w:val="00D039EE"/>
    <w:rsid w:val="00D04FA4"/>
    <w:rsid w:val="00D11E20"/>
    <w:rsid w:val="00D216B2"/>
    <w:rsid w:val="00D27946"/>
    <w:rsid w:val="00D31248"/>
    <w:rsid w:val="00D33A18"/>
    <w:rsid w:val="00D34C4A"/>
    <w:rsid w:val="00D42F5A"/>
    <w:rsid w:val="00D432EB"/>
    <w:rsid w:val="00D66335"/>
    <w:rsid w:val="00D7447E"/>
    <w:rsid w:val="00D80582"/>
    <w:rsid w:val="00D97D37"/>
    <w:rsid w:val="00DA2730"/>
    <w:rsid w:val="00DA41A1"/>
    <w:rsid w:val="00DB00A1"/>
    <w:rsid w:val="00DB6D80"/>
    <w:rsid w:val="00DC12E8"/>
    <w:rsid w:val="00DC7865"/>
    <w:rsid w:val="00DD3F0A"/>
    <w:rsid w:val="00DF3381"/>
    <w:rsid w:val="00E10B75"/>
    <w:rsid w:val="00E264E2"/>
    <w:rsid w:val="00E31F09"/>
    <w:rsid w:val="00E5367B"/>
    <w:rsid w:val="00E54148"/>
    <w:rsid w:val="00E7119B"/>
    <w:rsid w:val="00E75539"/>
    <w:rsid w:val="00E80EFA"/>
    <w:rsid w:val="00E87B62"/>
    <w:rsid w:val="00E94FBE"/>
    <w:rsid w:val="00E975BD"/>
    <w:rsid w:val="00EA3498"/>
    <w:rsid w:val="00EB10C0"/>
    <w:rsid w:val="00EB4950"/>
    <w:rsid w:val="00EB5777"/>
    <w:rsid w:val="00EC0E2C"/>
    <w:rsid w:val="00EC7422"/>
    <w:rsid w:val="00EE5CD0"/>
    <w:rsid w:val="00EE733B"/>
    <w:rsid w:val="00EF2CAB"/>
    <w:rsid w:val="00EF2FA3"/>
    <w:rsid w:val="00F46A28"/>
    <w:rsid w:val="00F52FDE"/>
    <w:rsid w:val="00F546DF"/>
    <w:rsid w:val="00F61821"/>
    <w:rsid w:val="00F7465B"/>
    <w:rsid w:val="00F8048B"/>
    <w:rsid w:val="00F82E0B"/>
    <w:rsid w:val="00F86751"/>
    <w:rsid w:val="00F874B7"/>
    <w:rsid w:val="00FA23CB"/>
    <w:rsid w:val="00FA5AF8"/>
    <w:rsid w:val="00FB67CF"/>
    <w:rsid w:val="00FB73F3"/>
    <w:rsid w:val="00FC34B7"/>
    <w:rsid w:val="00FD47AD"/>
    <w:rsid w:val="00FE0BF6"/>
    <w:rsid w:val="00FE1A11"/>
    <w:rsid w:val="00FF048A"/>
    <w:rsid w:val="00FF0B34"/>
    <w:rsid w:val="00FF4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Single Spacing"/>
    <w:qFormat/>
    <w:rsid w:val="00387159"/>
    <w:pPr>
      <w:spacing w:after="240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42E3"/>
    <w:pPr>
      <w:keepNext/>
      <w:keepLines/>
      <w:numPr>
        <w:numId w:val="5"/>
      </w:numPr>
      <w:spacing w:before="480" w:after="0"/>
      <w:outlineLvl w:val="0"/>
    </w:pPr>
    <w:rPr>
      <w:rFonts w:ascii="Adobe Garamond Pro Bold" w:eastAsiaTheme="majorEastAsia" w:hAnsi="Adobe Garamond Pro Bold" w:cstheme="majorBidi"/>
      <w:bCs/>
      <w:cap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C1350A"/>
    <w:pPr>
      <w:numPr>
        <w:ilvl w:val="1"/>
      </w:numPr>
      <w:spacing w:before="200"/>
      <w:outlineLvl w:val="1"/>
    </w:pPr>
    <w:rPr>
      <w:rFonts w:asciiTheme="majorHAnsi" w:hAnsiTheme="majorHAnsi"/>
      <w:bCs w:val="0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C1350A"/>
    <w:pPr>
      <w:numPr>
        <w:ilvl w:val="2"/>
      </w:numPr>
      <w:outlineLvl w:val="2"/>
    </w:pPr>
    <w:rPr>
      <w:bCs/>
      <w:caps w:val="0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D66335"/>
    <w:pPr>
      <w:numPr>
        <w:ilvl w:val="3"/>
      </w:numPr>
      <w:spacing w:before="120"/>
      <w:outlineLvl w:val="3"/>
    </w:pPr>
    <w:rPr>
      <w:bCs w:val="0"/>
      <w:i/>
      <w:iCs/>
      <w:szCs w:val="22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624152"/>
    <w:pPr>
      <w:numPr>
        <w:ilvl w:val="4"/>
      </w:numPr>
      <w:spacing w:before="200"/>
      <w:outlineLvl w:val="4"/>
    </w:pPr>
    <w:rPr>
      <w:i w:val="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E264E2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64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64E2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387159"/>
    <w:pPr>
      <w:spacing w:after="0" w:line="240" w:lineRule="auto"/>
      <w:jc w:val="both"/>
    </w:pPr>
    <w:rPr>
      <w:rFonts w:eastAsiaTheme="minorEastAsia"/>
      <w:sz w:val="24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87159"/>
    <w:rPr>
      <w:rFonts w:eastAsiaTheme="minorEastAsia"/>
      <w:sz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B05D28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B95B6E"/>
    <w:pP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smallCaps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95B6E"/>
    <w:rPr>
      <w:rFonts w:asciiTheme="majorHAnsi" w:eastAsiaTheme="majorEastAsia" w:hAnsiTheme="majorHAnsi" w:cstheme="majorBidi"/>
      <w:smallCaps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B42E3"/>
    <w:rPr>
      <w:rFonts w:ascii="Adobe Garamond Pro Bold" w:eastAsiaTheme="majorEastAsia" w:hAnsi="Adobe Garamond Pro Bold" w:cstheme="majorBidi"/>
      <w:bCs/>
      <w:cap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1350A"/>
    <w:rPr>
      <w:rFonts w:asciiTheme="majorHAnsi" w:eastAsiaTheme="majorEastAsia" w:hAnsiTheme="majorHAnsi" w:cstheme="majorBidi"/>
      <w:caps/>
      <w:sz w:val="28"/>
      <w:szCs w:val="26"/>
    </w:rPr>
  </w:style>
  <w:style w:type="paragraph" w:styleId="TOCHeading">
    <w:name w:val="TOC Heading"/>
    <w:basedOn w:val="ExcludedHeading1"/>
    <w:next w:val="Normal"/>
    <w:uiPriority w:val="39"/>
    <w:unhideWhenUsed/>
    <w:qFormat/>
    <w:rsid w:val="005D77CA"/>
    <w:pPr>
      <w:spacing w:before="120" w:after="36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6976BD"/>
    <w:pPr>
      <w:tabs>
        <w:tab w:val="center" w:pos="4680"/>
        <w:tab w:val="right" w:pos="9360"/>
      </w:tabs>
      <w:spacing w:after="0" w:line="240" w:lineRule="auto"/>
    </w:pPr>
  </w:style>
  <w:style w:type="paragraph" w:styleId="TableofFigures">
    <w:name w:val="table of figures"/>
    <w:basedOn w:val="Normal"/>
    <w:next w:val="Normal"/>
    <w:uiPriority w:val="99"/>
    <w:unhideWhenUsed/>
    <w:rsid w:val="006976BD"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976BD"/>
  </w:style>
  <w:style w:type="paragraph" w:styleId="Footer">
    <w:name w:val="footer"/>
    <w:basedOn w:val="Normal"/>
    <w:link w:val="FooterChar"/>
    <w:uiPriority w:val="99"/>
    <w:unhideWhenUsed/>
    <w:rsid w:val="006976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76BD"/>
  </w:style>
  <w:style w:type="paragraph" w:styleId="TOC1">
    <w:name w:val="toc 1"/>
    <w:basedOn w:val="Normal"/>
    <w:next w:val="Normal"/>
    <w:autoRedefine/>
    <w:uiPriority w:val="39"/>
    <w:unhideWhenUsed/>
    <w:qFormat/>
    <w:rsid w:val="00F82E0B"/>
    <w:pPr>
      <w:tabs>
        <w:tab w:val="left" w:pos="660"/>
        <w:tab w:val="right" w:leader="dot" w:pos="9350"/>
      </w:tabs>
      <w:spacing w:after="100" w:line="480" w:lineRule="auto"/>
      <w:jc w:val="left"/>
    </w:pPr>
  </w:style>
  <w:style w:type="character" w:styleId="Hyperlink">
    <w:name w:val="Hyperlink"/>
    <w:basedOn w:val="DefaultParagraphFont"/>
    <w:uiPriority w:val="99"/>
    <w:unhideWhenUsed/>
    <w:rsid w:val="006976BD"/>
    <w:rPr>
      <w:color w:val="0000FF" w:themeColor="hyperlink"/>
      <w:u w:val="single"/>
    </w:rPr>
  </w:style>
  <w:style w:type="paragraph" w:styleId="TOC2">
    <w:name w:val="toc 2"/>
    <w:basedOn w:val="TOC1"/>
    <w:next w:val="Normal"/>
    <w:autoRedefine/>
    <w:uiPriority w:val="39"/>
    <w:unhideWhenUsed/>
    <w:qFormat/>
    <w:rsid w:val="00DA2730"/>
    <w:pPr>
      <w:ind w:left="425"/>
    </w:pPr>
    <w:rPr>
      <w:rFonts w:eastAsiaTheme="minorEastAsia"/>
      <w:lang w:val="en-US"/>
    </w:rPr>
  </w:style>
  <w:style w:type="paragraph" w:styleId="TOC3">
    <w:name w:val="toc 3"/>
    <w:basedOn w:val="TOC2"/>
    <w:next w:val="Normal"/>
    <w:autoRedefine/>
    <w:uiPriority w:val="39"/>
    <w:unhideWhenUsed/>
    <w:qFormat/>
    <w:rsid w:val="00DA2730"/>
    <w:pPr>
      <w:ind w:left="851"/>
    </w:pPr>
  </w:style>
  <w:style w:type="paragraph" w:styleId="ListParagraph">
    <w:name w:val="List Paragraph"/>
    <w:basedOn w:val="Normal"/>
    <w:uiPriority w:val="34"/>
    <w:qFormat/>
    <w:rsid w:val="008E56A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522C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92B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CA"/>
    </w:rPr>
  </w:style>
  <w:style w:type="character" w:styleId="Emphasis">
    <w:name w:val="Emphasis"/>
    <w:basedOn w:val="DefaultParagraphFont"/>
    <w:uiPriority w:val="20"/>
    <w:qFormat/>
    <w:rsid w:val="00592B2C"/>
    <w:rPr>
      <w:i/>
      <w:iCs/>
    </w:rPr>
  </w:style>
  <w:style w:type="paragraph" w:customStyle="1" w:styleId="Main">
    <w:name w:val="Main"/>
    <w:basedOn w:val="Normal"/>
    <w:link w:val="MainChar"/>
    <w:qFormat/>
    <w:rsid w:val="002A5CC0"/>
    <w:pPr>
      <w:spacing w:after="480" w:line="480" w:lineRule="auto"/>
    </w:pPr>
  </w:style>
  <w:style w:type="character" w:customStyle="1" w:styleId="MainChar">
    <w:name w:val="Main Char"/>
    <w:basedOn w:val="DefaultParagraphFont"/>
    <w:link w:val="Main"/>
    <w:rsid w:val="002A5CC0"/>
    <w:rPr>
      <w:sz w:val="24"/>
    </w:rPr>
  </w:style>
  <w:style w:type="character" w:customStyle="1" w:styleId="normalspan">
    <w:name w:val="normalspan"/>
    <w:basedOn w:val="DefaultParagraphFont"/>
    <w:rsid w:val="00FE1A11"/>
  </w:style>
  <w:style w:type="paragraph" w:styleId="Quote">
    <w:name w:val="Quote"/>
    <w:basedOn w:val="Normal"/>
    <w:next w:val="Normal"/>
    <w:link w:val="QuoteChar"/>
    <w:uiPriority w:val="29"/>
    <w:qFormat/>
    <w:rsid w:val="00B26474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26474"/>
    <w:rPr>
      <w:i/>
      <w:iCs/>
      <w:color w:val="000000" w:themeColor="text1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86275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6275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6275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6275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6275C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C1350A"/>
    <w:rPr>
      <w:rFonts w:asciiTheme="majorHAnsi" w:eastAsiaTheme="majorEastAsia" w:hAnsiTheme="majorHAnsi" w:cstheme="majorBidi"/>
      <w:bCs/>
      <w:sz w:val="28"/>
      <w:szCs w:val="26"/>
    </w:rPr>
  </w:style>
  <w:style w:type="character" w:customStyle="1" w:styleId="huge">
    <w:name w:val="huge"/>
    <w:basedOn w:val="DefaultParagraphFont"/>
    <w:rsid w:val="0013688F"/>
  </w:style>
  <w:style w:type="paragraph" w:styleId="Bibliography">
    <w:name w:val="Bibliography"/>
    <w:basedOn w:val="Normal"/>
    <w:next w:val="Normal"/>
    <w:uiPriority w:val="37"/>
    <w:unhideWhenUsed/>
    <w:rsid w:val="007F1B7C"/>
  </w:style>
  <w:style w:type="paragraph" w:styleId="FootnoteText">
    <w:name w:val="footnote text"/>
    <w:basedOn w:val="Normal"/>
    <w:link w:val="FootnoteTextChar"/>
    <w:uiPriority w:val="99"/>
    <w:semiHidden/>
    <w:unhideWhenUsed/>
    <w:rsid w:val="00A6189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6189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61896"/>
    <w:rPr>
      <w:vertAlign w:val="superscript"/>
    </w:rPr>
  </w:style>
  <w:style w:type="table" w:styleId="TableGrid">
    <w:name w:val="Table Grid"/>
    <w:basedOn w:val="TableNormal"/>
    <w:uiPriority w:val="59"/>
    <w:rsid w:val="00052B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830BDE"/>
    <w:pPr>
      <w:spacing w:line="240" w:lineRule="auto"/>
    </w:pPr>
    <w:rPr>
      <w:b/>
      <w:bCs/>
      <w:sz w:val="18"/>
      <w:szCs w:val="18"/>
    </w:rPr>
  </w:style>
  <w:style w:type="paragraph" w:customStyle="1" w:styleId="ExcludedHeading1">
    <w:name w:val="Excluded Heading 1"/>
    <w:next w:val="Normal"/>
    <w:qFormat/>
    <w:rsid w:val="009B42E3"/>
    <w:pPr>
      <w:spacing w:before="240" w:after="0"/>
    </w:pPr>
    <w:rPr>
      <w:rFonts w:ascii="Adobe Garamond Pro Bold" w:eastAsiaTheme="majorEastAsia" w:hAnsi="Adobe Garamond Pro Bold" w:cstheme="majorBidi"/>
      <w:bCs/>
      <w:caps/>
      <w:sz w:val="28"/>
      <w:szCs w:val="28"/>
    </w:rPr>
  </w:style>
  <w:style w:type="paragraph" w:customStyle="1" w:styleId="NonNumberedHeading1">
    <w:name w:val="Non Numbered Heading 1"/>
    <w:basedOn w:val="Heading1"/>
    <w:next w:val="Normal"/>
    <w:link w:val="NonNumberedHeading1Char"/>
    <w:qFormat/>
    <w:rsid w:val="004A71D6"/>
    <w:pPr>
      <w:numPr>
        <w:numId w:val="0"/>
      </w:numPr>
    </w:pPr>
    <w:rPr>
      <w:b/>
    </w:rPr>
  </w:style>
  <w:style w:type="character" w:customStyle="1" w:styleId="NonNumberedHeading1Char">
    <w:name w:val="Non Numbered Heading 1 Char"/>
    <w:basedOn w:val="Heading1Char"/>
    <w:link w:val="NonNumberedHeading1"/>
    <w:rsid w:val="004A71D6"/>
    <w:rPr>
      <w:rFonts w:ascii="Adobe Garamond Pro Bold" w:eastAsiaTheme="majorEastAsia" w:hAnsi="Adobe Garamond Pro Bold" w:cstheme="majorBidi"/>
      <w:b/>
      <w:bCs/>
      <w:caps/>
      <w:sz w:val="28"/>
      <w:szCs w:val="28"/>
    </w:rPr>
  </w:style>
  <w:style w:type="table" w:styleId="LightShading">
    <w:name w:val="Light Shading"/>
    <w:basedOn w:val="TableNormal"/>
    <w:uiPriority w:val="60"/>
    <w:rsid w:val="008A0AE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D66335"/>
    <w:rPr>
      <w:rFonts w:asciiTheme="majorHAnsi" w:eastAsiaTheme="majorEastAsia" w:hAnsiTheme="majorHAnsi" w:cstheme="majorBidi"/>
      <w:i/>
      <w:iC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624152"/>
    <w:rPr>
      <w:rFonts w:asciiTheme="majorHAnsi" w:eastAsiaTheme="majorEastAsia" w:hAnsiTheme="majorHAnsi" w:cstheme="majorBidi"/>
      <w:iCs/>
      <w:sz w:val="26"/>
    </w:rPr>
  </w:style>
  <w:style w:type="paragraph" w:customStyle="1" w:styleId="NonNumberedHeading2">
    <w:name w:val="Non Numbered Heading 2"/>
    <w:basedOn w:val="Heading2"/>
    <w:next w:val="Main"/>
    <w:link w:val="NonNumberedHeading2Char"/>
    <w:qFormat/>
    <w:rsid w:val="003172CA"/>
    <w:pPr>
      <w:numPr>
        <w:ilvl w:val="0"/>
        <w:numId w:val="0"/>
      </w:numPr>
      <w:ind w:left="720" w:hanging="720"/>
    </w:pPr>
  </w:style>
  <w:style w:type="character" w:customStyle="1" w:styleId="NonNumberedHeading2Char">
    <w:name w:val="Non Numbered Heading 2 Char"/>
    <w:basedOn w:val="NonNumberedHeading1Char"/>
    <w:link w:val="NonNumberedHeading2"/>
    <w:rsid w:val="003172CA"/>
    <w:rPr>
      <w:rFonts w:asciiTheme="majorHAnsi" w:eastAsiaTheme="majorEastAsia" w:hAnsiTheme="majorHAnsi" w:cstheme="majorBidi"/>
      <w:b w:val="0"/>
      <w:bCs w:val="0"/>
      <w:caps/>
      <w:sz w:val="28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Single Spacing"/>
    <w:qFormat/>
    <w:rsid w:val="00387159"/>
    <w:pPr>
      <w:spacing w:after="240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42E3"/>
    <w:pPr>
      <w:keepNext/>
      <w:keepLines/>
      <w:numPr>
        <w:numId w:val="5"/>
      </w:numPr>
      <w:spacing w:before="480" w:after="0"/>
      <w:outlineLvl w:val="0"/>
    </w:pPr>
    <w:rPr>
      <w:rFonts w:ascii="Adobe Garamond Pro Bold" w:eastAsiaTheme="majorEastAsia" w:hAnsi="Adobe Garamond Pro Bold" w:cstheme="majorBidi"/>
      <w:bCs/>
      <w:cap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C1350A"/>
    <w:pPr>
      <w:numPr>
        <w:ilvl w:val="1"/>
      </w:numPr>
      <w:spacing w:before="200"/>
      <w:outlineLvl w:val="1"/>
    </w:pPr>
    <w:rPr>
      <w:rFonts w:asciiTheme="majorHAnsi" w:hAnsiTheme="majorHAnsi"/>
      <w:bCs w:val="0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C1350A"/>
    <w:pPr>
      <w:numPr>
        <w:ilvl w:val="2"/>
      </w:numPr>
      <w:outlineLvl w:val="2"/>
    </w:pPr>
    <w:rPr>
      <w:bCs/>
      <w:caps w:val="0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D66335"/>
    <w:pPr>
      <w:numPr>
        <w:ilvl w:val="3"/>
      </w:numPr>
      <w:spacing w:before="120"/>
      <w:outlineLvl w:val="3"/>
    </w:pPr>
    <w:rPr>
      <w:bCs w:val="0"/>
      <w:i/>
      <w:iCs/>
      <w:szCs w:val="22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624152"/>
    <w:pPr>
      <w:numPr>
        <w:ilvl w:val="4"/>
      </w:numPr>
      <w:spacing w:before="200"/>
      <w:outlineLvl w:val="4"/>
    </w:pPr>
    <w:rPr>
      <w:i w:val="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E264E2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64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64E2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387159"/>
    <w:pPr>
      <w:spacing w:after="0" w:line="240" w:lineRule="auto"/>
      <w:jc w:val="both"/>
    </w:pPr>
    <w:rPr>
      <w:rFonts w:eastAsiaTheme="minorEastAsia"/>
      <w:sz w:val="24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87159"/>
    <w:rPr>
      <w:rFonts w:eastAsiaTheme="minorEastAsia"/>
      <w:sz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B05D28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B95B6E"/>
    <w:pP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smallCaps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95B6E"/>
    <w:rPr>
      <w:rFonts w:asciiTheme="majorHAnsi" w:eastAsiaTheme="majorEastAsia" w:hAnsiTheme="majorHAnsi" w:cstheme="majorBidi"/>
      <w:smallCaps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B42E3"/>
    <w:rPr>
      <w:rFonts w:ascii="Adobe Garamond Pro Bold" w:eastAsiaTheme="majorEastAsia" w:hAnsi="Adobe Garamond Pro Bold" w:cstheme="majorBidi"/>
      <w:bCs/>
      <w:cap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1350A"/>
    <w:rPr>
      <w:rFonts w:asciiTheme="majorHAnsi" w:eastAsiaTheme="majorEastAsia" w:hAnsiTheme="majorHAnsi" w:cstheme="majorBidi"/>
      <w:caps/>
      <w:sz w:val="28"/>
      <w:szCs w:val="26"/>
    </w:rPr>
  </w:style>
  <w:style w:type="paragraph" w:styleId="TOCHeading">
    <w:name w:val="TOC Heading"/>
    <w:basedOn w:val="ExcludedHeading1"/>
    <w:next w:val="Normal"/>
    <w:uiPriority w:val="39"/>
    <w:unhideWhenUsed/>
    <w:qFormat/>
    <w:rsid w:val="005D77CA"/>
    <w:pPr>
      <w:spacing w:before="120" w:after="36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6976BD"/>
    <w:pPr>
      <w:tabs>
        <w:tab w:val="center" w:pos="4680"/>
        <w:tab w:val="right" w:pos="9360"/>
      </w:tabs>
      <w:spacing w:after="0" w:line="240" w:lineRule="auto"/>
    </w:pPr>
  </w:style>
  <w:style w:type="paragraph" w:styleId="TableofFigures">
    <w:name w:val="table of figures"/>
    <w:basedOn w:val="Normal"/>
    <w:next w:val="Normal"/>
    <w:uiPriority w:val="99"/>
    <w:unhideWhenUsed/>
    <w:rsid w:val="006976BD"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976BD"/>
  </w:style>
  <w:style w:type="paragraph" w:styleId="Footer">
    <w:name w:val="footer"/>
    <w:basedOn w:val="Normal"/>
    <w:link w:val="FooterChar"/>
    <w:uiPriority w:val="99"/>
    <w:unhideWhenUsed/>
    <w:rsid w:val="006976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76BD"/>
  </w:style>
  <w:style w:type="paragraph" w:styleId="TOC1">
    <w:name w:val="toc 1"/>
    <w:basedOn w:val="Normal"/>
    <w:next w:val="Normal"/>
    <w:autoRedefine/>
    <w:uiPriority w:val="39"/>
    <w:unhideWhenUsed/>
    <w:qFormat/>
    <w:rsid w:val="00F82E0B"/>
    <w:pPr>
      <w:tabs>
        <w:tab w:val="left" w:pos="660"/>
        <w:tab w:val="right" w:leader="dot" w:pos="9350"/>
      </w:tabs>
      <w:spacing w:after="100" w:line="480" w:lineRule="auto"/>
      <w:jc w:val="left"/>
    </w:pPr>
  </w:style>
  <w:style w:type="character" w:styleId="Hyperlink">
    <w:name w:val="Hyperlink"/>
    <w:basedOn w:val="DefaultParagraphFont"/>
    <w:uiPriority w:val="99"/>
    <w:unhideWhenUsed/>
    <w:rsid w:val="006976BD"/>
    <w:rPr>
      <w:color w:val="0000FF" w:themeColor="hyperlink"/>
      <w:u w:val="single"/>
    </w:rPr>
  </w:style>
  <w:style w:type="paragraph" w:styleId="TOC2">
    <w:name w:val="toc 2"/>
    <w:basedOn w:val="TOC1"/>
    <w:next w:val="Normal"/>
    <w:autoRedefine/>
    <w:uiPriority w:val="39"/>
    <w:unhideWhenUsed/>
    <w:qFormat/>
    <w:rsid w:val="00DA2730"/>
    <w:pPr>
      <w:ind w:left="425"/>
    </w:pPr>
    <w:rPr>
      <w:rFonts w:eastAsiaTheme="minorEastAsia"/>
      <w:lang w:val="en-US"/>
    </w:rPr>
  </w:style>
  <w:style w:type="paragraph" w:styleId="TOC3">
    <w:name w:val="toc 3"/>
    <w:basedOn w:val="TOC2"/>
    <w:next w:val="Normal"/>
    <w:autoRedefine/>
    <w:uiPriority w:val="39"/>
    <w:unhideWhenUsed/>
    <w:qFormat/>
    <w:rsid w:val="00DA2730"/>
    <w:pPr>
      <w:ind w:left="851"/>
    </w:pPr>
  </w:style>
  <w:style w:type="paragraph" w:styleId="ListParagraph">
    <w:name w:val="List Paragraph"/>
    <w:basedOn w:val="Normal"/>
    <w:uiPriority w:val="34"/>
    <w:qFormat/>
    <w:rsid w:val="008E56A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522C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92B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CA"/>
    </w:rPr>
  </w:style>
  <w:style w:type="character" w:styleId="Emphasis">
    <w:name w:val="Emphasis"/>
    <w:basedOn w:val="DefaultParagraphFont"/>
    <w:uiPriority w:val="20"/>
    <w:qFormat/>
    <w:rsid w:val="00592B2C"/>
    <w:rPr>
      <w:i/>
      <w:iCs/>
    </w:rPr>
  </w:style>
  <w:style w:type="paragraph" w:customStyle="1" w:styleId="Main">
    <w:name w:val="Main"/>
    <w:basedOn w:val="Normal"/>
    <w:link w:val="MainChar"/>
    <w:qFormat/>
    <w:rsid w:val="002A5CC0"/>
    <w:pPr>
      <w:spacing w:after="480" w:line="480" w:lineRule="auto"/>
    </w:pPr>
  </w:style>
  <w:style w:type="character" w:customStyle="1" w:styleId="MainChar">
    <w:name w:val="Main Char"/>
    <w:basedOn w:val="DefaultParagraphFont"/>
    <w:link w:val="Main"/>
    <w:rsid w:val="002A5CC0"/>
    <w:rPr>
      <w:sz w:val="24"/>
    </w:rPr>
  </w:style>
  <w:style w:type="character" w:customStyle="1" w:styleId="normalspan">
    <w:name w:val="normalspan"/>
    <w:basedOn w:val="DefaultParagraphFont"/>
    <w:rsid w:val="00FE1A11"/>
  </w:style>
  <w:style w:type="paragraph" w:styleId="Quote">
    <w:name w:val="Quote"/>
    <w:basedOn w:val="Normal"/>
    <w:next w:val="Normal"/>
    <w:link w:val="QuoteChar"/>
    <w:uiPriority w:val="29"/>
    <w:qFormat/>
    <w:rsid w:val="00B26474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26474"/>
    <w:rPr>
      <w:i/>
      <w:iCs/>
      <w:color w:val="000000" w:themeColor="text1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86275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6275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6275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6275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6275C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C1350A"/>
    <w:rPr>
      <w:rFonts w:asciiTheme="majorHAnsi" w:eastAsiaTheme="majorEastAsia" w:hAnsiTheme="majorHAnsi" w:cstheme="majorBidi"/>
      <w:bCs/>
      <w:sz w:val="28"/>
      <w:szCs w:val="26"/>
    </w:rPr>
  </w:style>
  <w:style w:type="character" w:customStyle="1" w:styleId="huge">
    <w:name w:val="huge"/>
    <w:basedOn w:val="DefaultParagraphFont"/>
    <w:rsid w:val="0013688F"/>
  </w:style>
  <w:style w:type="paragraph" w:styleId="Bibliography">
    <w:name w:val="Bibliography"/>
    <w:basedOn w:val="Normal"/>
    <w:next w:val="Normal"/>
    <w:uiPriority w:val="37"/>
    <w:unhideWhenUsed/>
    <w:rsid w:val="007F1B7C"/>
  </w:style>
  <w:style w:type="paragraph" w:styleId="FootnoteText">
    <w:name w:val="footnote text"/>
    <w:basedOn w:val="Normal"/>
    <w:link w:val="FootnoteTextChar"/>
    <w:uiPriority w:val="99"/>
    <w:semiHidden/>
    <w:unhideWhenUsed/>
    <w:rsid w:val="00A6189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6189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61896"/>
    <w:rPr>
      <w:vertAlign w:val="superscript"/>
    </w:rPr>
  </w:style>
  <w:style w:type="table" w:styleId="TableGrid">
    <w:name w:val="Table Grid"/>
    <w:basedOn w:val="TableNormal"/>
    <w:uiPriority w:val="59"/>
    <w:rsid w:val="00052B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830BDE"/>
    <w:pPr>
      <w:spacing w:line="240" w:lineRule="auto"/>
    </w:pPr>
    <w:rPr>
      <w:b/>
      <w:bCs/>
      <w:sz w:val="18"/>
      <w:szCs w:val="18"/>
    </w:rPr>
  </w:style>
  <w:style w:type="paragraph" w:customStyle="1" w:styleId="ExcludedHeading1">
    <w:name w:val="Excluded Heading 1"/>
    <w:next w:val="Normal"/>
    <w:qFormat/>
    <w:rsid w:val="009B42E3"/>
    <w:pPr>
      <w:spacing w:before="240" w:after="0"/>
    </w:pPr>
    <w:rPr>
      <w:rFonts w:ascii="Adobe Garamond Pro Bold" w:eastAsiaTheme="majorEastAsia" w:hAnsi="Adobe Garamond Pro Bold" w:cstheme="majorBidi"/>
      <w:bCs/>
      <w:caps/>
      <w:sz w:val="28"/>
      <w:szCs w:val="28"/>
    </w:rPr>
  </w:style>
  <w:style w:type="paragraph" w:customStyle="1" w:styleId="NonNumberedHeading1">
    <w:name w:val="Non Numbered Heading 1"/>
    <w:basedOn w:val="Heading1"/>
    <w:next w:val="Normal"/>
    <w:link w:val="NonNumberedHeading1Char"/>
    <w:qFormat/>
    <w:rsid w:val="004A71D6"/>
    <w:pPr>
      <w:numPr>
        <w:numId w:val="0"/>
      </w:numPr>
    </w:pPr>
    <w:rPr>
      <w:b/>
    </w:rPr>
  </w:style>
  <w:style w:type="character" w:customStyle="1" w:styleId="NonNumberedHeading1Char">
    <w:name w:val="Non Numbered Heading 1 Char"/>
    <w:basedOn w:val="Heading1Char"/>
    <w:link w:val="NonNumberedHeading1"/>
    <w:rsid w:val="004A71D6"/>
    <w:rPr>
      <w:rFonts w:ascii="Adobe Garamond Pro Bold" w:eastAsiaTheme="majorEastAsia" w:hAnsi="Adobe Garamond Pro Bold" w:cstheme="majorBidi"/>
      <w:b/>
      <w:bCs/>
      <w:caps/>
      <w:sz w:val="28"/>
      <w:szCs w:val="28"/>
    </w:rPr>
  </w:style>
  <w:style w:type="table" w:styleId="LightShading">
    <w:name w:val="Light Shading"/>
    <w:basedOn w:val="TableNormal"/>
    <w:uiPriority w:val="60"/>
    <w:rsid w:val="008A0AE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D66335"/>
    <w:rPr>
      <w:rFonts w:asciiTheme="majorHAnsi" w:eastAsiaTheme="majorEastAsia" w:hAnsiTheme="majorHAnsi" w:cstheme="majorBidi"/>
      <w:i/>
      <w:iC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624152"/>
    <w:rPr>
      <w:rFonts w:asciiTheme="majorHAnsi" w:eastAsiaTheme="majorEastAsia" w:hAnsiTheme="majorHAnsi" w:cstheme="majorBidi"/>
      <w:iCs/>
      <w:sz w:val="26"/>
    </w:rPr>
  </w:style>
  <w:style w:type="paragraph" w:customStyle="1" w:styleId="NonNumberedHeading2">
    <w:name w:val="Non Numbered Heading 2"/>
    <w:basedOn w:val="Heading2"/>
    <w:next w:val="Main"/>
    <w:link w:val="NonNumberedHeading2Char"/>
    <w:qFormat/>
    <w:rsid w:val="003172CA"/>
    <w:pPr>
      <w:numPr>
        <w:ilvl w:val="0"/>
        <w:numId w:val="0"/>
      </w:numPr>
      <w:ind w:left="720" w:hanging="720"/>
    </w:pPr>
  </w:style>
  <w:style w:type="character" w:customStyle="1" w:styleId="NonNumberedHeading2Char">
    <w:name w:val="Non Numbered Heading 2 Char"/>
    <w:basedOn w:val="NonNumberedHeading1Char"/>
    <w:link w:val="NonNumberedHeading2"/>
    <w:rsid w:val="003172CA"/>
    <w:rPr>
      <w:rFonts w:asciiTheme="majorHAnsi" w:eastAsiaTheme="majorEastAsia" w:hAnsiTheme="majorHAnsi" w:cstheme="majorBidi"/>
      <w:b w:val="0"/>
      <w:bCs w:val="0"/>
      <w:caps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692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footer" Target="footer4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sse%20McGinnis\Documents\School\Coop\Work%20Report%20Template\pd_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BBC68EEC84B44E68E33EF6BF15FBD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C41E07-4942-4578-AB74-CAF48324134F}"/>
      </w:docPartPr>
      <w:docPartBody>
        <w:p w:rsidR="00A2215F" w:rsidRDefault="00B31D3D">
          <w:pPr>
            <w:pStyle w:val="8BBC68EEC84B44E68E33EF6BF15FBDFA"/>
          </w:pPr>
          <w:r w:rsidRPr="00E9679F">
            <w:rPr>
              <w:rStyle w:val="PlaceholderText"/>
            </w:rPr>
            <w:t>[Title]</w:t>
          </w:r>
        </w:p>
      </w:docPartBody>
    </w:docPart>
    <w:docPart>
      <w:docPartPr>
        <w:name w:val="4F888EA2C1ED49ABB77EE37F54C524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732D12-BB7C-4A6D-B8FF-7C0E2D3DF2BD}"/>
      </w:docPartPr>
      <w:docPartBody>
        <w:p w:rsidR="00A2215F" w:rsidRDefault="00B31D3D">
          <w:pPr>
            <w:pStyle w:val="4F888EA2C1ED49ABB77EE37F54C5241F"/>
          </w:pPr>
          <w:r w:rsidRPr="00E9679F">
            <w:rPr>
              <w:rStyle w:val="PlaceholderText"/>
            </w:rPr>
            <w:t>[Company]</w:t>
          </w:r>
        </w:p>
      </w:docPartBody>
    </w:docPart>
    <w:docPart>
      <w:docPartPr>
        <w:name w:val="AC346B76D87D494B99F3AA6E1CD2C4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06A8F9-8ED6-47BA-B9D5-71615D9CFE9E}"/>
      </w:docPartPr>
      <w:docPartBody>
        <w:p w:rsidR="00A2215F" w:rsidRDefault="00B31D3D">
          <w:pPr>
            <w:pStyle w:val="AC346B76D87D494B99F3AA6E1CD2C475"/>
          </w:pPr>
          <w:r w:rsidRPr="007E2956">
            <w:rPr>
              <w:rStyle w:val="PlaceholderText"/>
            </w:rPr>
            <w:t>[Company Address]</w:t>
          </w:r>
        </w:p>
      </w:docPartBody>
    </w:docPart>
    <w:docPart>
      <w:docPartPr>
        <w:name w:val="1F7D03F3C61E4ACB9C2891530806FA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355AE5-FE63-4F5D-AAE1-96EE1B003CBF}"/>
      </w:docPartPr>
      <w:docPartBody>
        <w:p w:rsidR="00A2215F" w:rsidRDefault="00B31D3D">
          <w:pPr>
            <w:pStyle w:val="1F7D03F3C61E4ACB9C2891530806FAD4"/>
          </w:pPr>
          <w:r w:rsidRPr="00E9679F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dobe Garamond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dobe Garamond Pro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1D3D"/>
    <w:rsid w:val="005216EA"/>
    <w:rsid w:val="00A2215F"/>
    <w:rsid w:val="00B31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8BBC68EEC84B44E68E33EF6BF15FBDFA">
    <w:name w:val="8BBC68EEC84B44E68E33EF6BF15FBDFA"/>
  </w:style>
  <w:style w:type="paragraph" w:customStyle="1" w:styleId="4F888EA2C1ED49ABB77EE37F54C5241F">
    <w:name w:val="4F888EA2C1ED49ABB77EE37F54C5241F"/>
  </w:style>
  <w:style w:type="paragraph" w:customStyle="1" w:styleId="AC346B76D87D494B99F3AA6E1CD2C475">
    <w:name w:val="AC346B76D87D494B99F3AA6E1CD2C475"/>
  </w:style>
  <w:style w:type="paragraph" w:customStyle="1" w:styleId="1F7D03F3C61E4ACB9C2891530806FAD4">
    <w:name w:val="1F7D03F3C61E4ACB9C2891530806FAD4"/>
  </w:style>
  <w:style w:type="paragraph" w:customStyle="1" w:styleId="79C38F94EEEC4736B06DF68EB1AD81C2">
    <w:name w:val="79C38F94EEEC4736B06DF68EB1AD81C2"/>
  </w:style>
  <w:style w:type="paragraph" w:customStyle="1" w:styleId="1653370266DC46F09F100E9C51636168">
    <w:name w:val="1653370266DC46F09F100E9C51636168"/>
  </w:style>
  <w:style w:type="paragraph" w:customStyle="1" w:styleId="A88189B714EF409FAD97A9502E5ACC2B">
    <w:name w:val="A88189B714EF409FAD97A9502E5ACC2B"/>
  </w:style>
  <w:style w:type="paragraph" w:customStyle="1" w:styleId="82FD33AC53674C238A63383284BB7FB4">
    <w:name w:val="82FD33AC53674C238A63383284BB7FB4"/>
  </w:style>
  <w:style w:type="paragraph" w:customStyle="1" w:styleId="3AB2F168AC6C4370BCDFC402DD8FF680">
    <w:name w:val="3AB2F168AC6C4370BCDFC402DD8FF680"/>
  </w:style>
  <w:style w:type="paragraph" w:customStyle="1" w:styleId="354FC30049CC409A8AB4427050863401">
    <w:name w:val="354FC30049CC409A8AB4427050863401"/>
  </w:style>
  <w:style w:type="paragraph" w:customStyle="1" w:styleId="53A4B6E70A754687B8D7E3E4792E2BEC">
    <w:name w:val="53A4B6E70A754687B8D7E3E4792E2BEC"/>
  </w:style>
  <w:style w:type="paragraph" w:customStyle="1" w:styleId="A35BB49910A040B386D56A406A685658">
    <w:name w:val="A35BB49910A040B386D56A406A68565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8BBC68EEC84B44E68E33EF6BF15FBDFA">
    <w:name w:val="8BBC68EEC84B44E68E33EF6BF15FBDFA"/>
  </w:style>
  <w:style w:type="paragraph" w:customStyle="1" w:styleId="4F888EA2C1ED49ABB77EE37F54C5241F">
    <w:name w:val="4F888EA2C1ED49ABB77EE37F54C5241F"/>
  </w:style>
  <w:style w:type="paragraph" w:customStyle="1" w:styleId="AC346B76D87D494B99F3AA6E1CD2C475">
    <w:name w:val="AC346B76D87D494B99F3AA6E1CD2C475"/>
  </w:style>
  <w:style w:type="paragraph" w:customStyle="1" w:styleId="1F7D03F3C61E4ACB9C2891530806FAD4">
    <w:name w:val="1F7D03F3C61E4ACB9C2891530806FAD4"/>
  </w:style>
  <w:style w:type="paragraph" w:customStyle="1" w:styleId="79C38F94EEEC4736B06DF68EB1AD81C2">
    <w:name w:val="79C38F94EEEC4736B06DF68EB1AD81C2"/>
  </w:style>
  <w:style w:type="paragraph" w:customStyle="1" w:styleId="1653370266DC46F09F100E9C51636168">
    <w:name w:val="1653370266DC46F09F100E9C51636168"/>
  </w:style>
  <w:style w:type="paragraph" w:customStyle="1" w:styleId="A88189B714EF409FAD97A9502E5ACC2B">
    <w:name w:val="A88189B714EF409FAD97A9502E5ACC2B"/>
  </w:style>
  <w:style w:type="paragraph" w:customStyle="1" w:styleId="82FD33AC53674C238A63383284BB7FB4">
    <w:name w:val="82FD33AC53674C238A63383284BB7FB4"/>
  </w:style>
  <w:style w:type="paragraph" w:customStyle="1" w:styleId="3AB2F168AC6C4370BCDFC402DD8FF680">
    <w:name w:val="3AB2F168AC6C4370BCDFC402DD8FF680"/>
  </w:style>
  <w:style w:type="paragraph" w:customStyle="1" w:styleId="354FC30049CC409A8AB4427050863401">
    <w:name w:val="354FC30049CC409A8AB4427050863401"/>
  </w:style>
  <w:style w:type="paragraph" w:customStyle="1" w:styleId="53A4B6E70A754687B8D7E3E4792E2BEC">
    <w:name w:val="53A4B6E70A754687B8D7E3E4792E2BEC"/>
  </w:style>
  <w:style w:type="paragraph" w:customStyle="1" w:styleId="A35BB49910A040B386D56A406A685658">
    <w:name w:val="A35BB49910A040B386D56A406A68565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ans-serif">
      <a:majorFont>
        <a:latin typeface="Adobe Garamond Pro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2010-09-01T00:00:00</PublishDate>
  <Abstract/>
  <CompanyAddress>Waterloo, Ontario, Canada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Alb</b:Tag>
    <b:SourceType>Misc</b:SourceType>
    <b:Guid>{48421F3C-A7ED-4C71-80FE-A52F7487D5E3}</b:Guid>
    <b:Author>
      <b:Author>
        <b:NameList>
          <b:Person>
            <b:Last>Einstein</b:Last>
            <b:First>Albert</b:First>
          </b:Person>
        </b:NameList>
      </b:Author>
    </b:Author>
    <b:Year>1879 - 1995</b:Year>
    <b:RefOrder>2</b:RefOrder>
  </b:Source>
  <b:Source>
    <b:Tag>Osc</b:Tag>
    <b:SourceType>Misc</b:SourceType>
    <b:Guid>{AB3AF011-53FD-48D4-A406-FFAAF2E41D8E}</b:Guid>
    <b:Author>
      <b:Author>
        <b:NameList>
          <b:Person>
            <b:Last>Wilde</b:Last>
            <b:First>Oscar</b:First>
          </b:Person>
        </b:NameList>
      </b:Author>
    </b:Author>
    <b:Year>1854 - 1900</b:Year>
    <b:RefOrder>3</b:RefOrder>
  </b:Source>
  <b:Source>
    <b:Tag>San05</b:Tag>
    <b:SourceType>Book</b:SourceType>
    <b:Guid>{10B6DF49-B87F-41B7-B170-57B54B7A806B}</b:Guid>
    <b:Author>
      <b:Author>
        <b:NameList>
          <b:Person>
            <b:Last>Santayana</b:Last>
            <b:First>George</b:First>
          </b:Person>
        </b:NameList>
      </b:Author>
    </b:Author>
    <b:Title>The Life of Reason</b:Title>
    <b:Year>1905</b:Year>
    <b:Volume>I</b:Volume>
    <b:NumberVolumes>V</b:NumberVolumes>
    <b:RefOrder>1</b:RefOrder>
  </b:Source>
</b:Sourc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>
  <b:Source>
    <b:Tag>Alb</b:Tag>
    <b:SourceType>Misc</b:SourceType>
    <b:Guid>{48421F3C-A7ED-4C71-80FE-A52F7487D5E3}</b:Guid>
    <b:Author>
      <b:Author>
        <b:NameList>
          <b:Person>
            <b:Last>Einstein</b:Last>
            <b:First>Albert</b:First>
          </b:Person>
        </b:NameList>
      </b:Author>
    </b:Author>
    <b:Year>1879 - 1995</b:Year>
    <b:RefOrder>2</b:RefOrder>
  </b:Source>
  <b:Source>
    <b:Tag>Osc</b:Tag>
    <b:SourceType>Misc</b:SourceType>
    <b:Guid>{AB3AF011-53FD-48D4-A406-FFAAF2E41D8E}</b:Guid>
    <b:Author>
      <b:Author>
        <b:NameList>
          <b:Person>
            <b:Last>Wilde</b:Last>
            <b:First>Oscar</b:First>
          </b:Person>
        </b:NameList>
      </b:Author>
    </b:Author>
    <b:Year>1854 - 1900</b:Year>
    <b:RefOrder>3</b:RefOrder>
  </b:Source>
  <b:Source>
    <b:Tag>San05</b:Tag>
    <b:SourceType>Book</b:SourceType>
    <b:Guid>{10B6DF49-B87F-41B7-B170-57B54B7A806B}</b:Guid>
    <b:Author>
      <b:Author>
        <b:NameList>
          <b:Person>
            <b:Last>Santayana</b:Last>
            <b:First>George</b:First>
          </b:Person>
        </b:NameList>
      </b:Author>
    </b:Author>
    <b:Title>The Life of Reason</b:Title>
    <b:Year>1905</b:Year>
    <b:Volume>I</b:Volume>
    <b:NumberVolumes>V</b:NumberVolumes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123A0B-16B1-4094-AEBC-3549F2CCBE5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BFAF5D3-7A4D-4AA5-88F3-CF375B30BC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pd_report.dotx</Template>
  <TotalTime>149</TotalTime>
  <Pages>16</Pages>
  <Words>649</Words>
  <Characters>3703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>Game Design Document</vt:lpstr>
      <vt:lpstr>Design History</vt:lpstr>
      <vt:lpstr>Game Overview</vt:lpstr>
      <vt:lpstr>    Game Concept</vt:lpstr>
      <vt:lpstr>    Feature Set</vt:lpstr>
      <vt:lpstr>    Genre</vt:lpstr>
      <vt:lpstr>    Target Aurdience</vt:lpstr>
      <vt:lpstr>    Game Flow Summary</vt:lpstr>
      <vt:lpstr>    Look and Feel</vt:lpstr>
      <vt:lpstr>    Project Scope</vt:lpstr>
      <vt:lpstr>        Number of World Regions</vt:lpstr>
      <vt:lpstr>        Number of Levels</vt:lpstr>
      <vt:lpstr>        Number of Battle Attacks</vt:lpstr>
      <vt:lpstr>        Number of Enemies</vt:lpstr>
      <vt:lpstr>Gameplay and Mechanics</vt:lpstr>
      <vt:lpstr>    Gameplay</vt:lpstr>
      <vt:lpstr>        Game Progression</vt:lpstr>
      <vt:lpstr>        Mission Structure</vt:lpstr>
      <vt:lpstr>        Objectives</vt:lpstr>
      <vt:lpstr>        Play Flow</vt:lpstr>
      <vt:lpstr>    Mechanics</vt:lpstr>
      <vt:lpstr>        Physics</vt:lpstr>
      <vt:lpstr>        Movement</vt:lpstr>
      <vt:lpstr>        Actions</vt:lpstr>
      <vt:lpstr>        Combat</vt:lpstr>
      <vt:lpstr>        Economy</vt:lpstr>
      <vt:lpstr>    Screen Flow</vt:lpstr>
      <vt:lpstr>        Screen Flow Chart</vt:lpstr>
      <vt:lpstr>        Screen Descriptions</vt:lpstr>
      <vt:lpstr>    Game Options</vt:lpstr>
      <vt:lpstr>    Replaying and Saving</vt:lpstr>
      <vt:lpstr>    Cheats and Easter Eggs</vt:lpstr>
      <vt:lpstr>Story, Setting, and Character</vt:lpstr>
      <vt:lpstr>    Story and Narrative</vt:lpstr>
      <vt:lpstr>        Back Story</vt:lpstr>
      <vt:lpstr>        Plot Elements</vt:lpstr>
      <vt:lpstr>        Game Progression</vt:lpstr>
      <vt:lpstr>        License Considerations</vt:lpstr>
      <vt:lpstr>        Cut Scenes</vt:lpstr>
      <vt:lpstr>    Game World</vt:lpstr>
      <vt:lpstr>        General Look and Feel</vt:lpstr>
      <vt:lpstr>        &lt;Area 1&gt;</vt:lpstr>
      <vt:lpstr>        &lt;Area 2&gt;</vt:lpstr>
      <vt:lpstr>    Characters</vt:lpstr>
      <vt:lpstr>        &lt;Character 1&gt;</vt:lpstr>
      <vt:lpstr>        &lt;Character 2&gt;</vt:lpstr>
      <vt:lpstr>Levels</vt:lpstr>
      <vt:lpstr>    &lt;Level 1&gt;</vt:lpstr>
      <vt:lpstr>        Synopsis</vt:lpstr>
      <vt:lpstr>        Introductory Material</vt:lpstr>
      <vt:lpstr>        Objectives</vt:lpstr>
      <vt:lpstr>        Physical Description</vt:lpstr>
      <vt:lpstr>        Map</vt:lpstr>
      <vt:lpstr>        Critical Path</vt:lpstr>
      <vt:lpstr>        Encounters</vt:lpstr>
      <vt:lpstr>        Level Walkthrough</vt:lpstr>
      <vt:lpstr>        Closing Material</vt:lpstr>
      <vt:lpstr>    &lt;Level 2&gt;</vt:lpstr>
      <vt:lpstr>        Synopsis</vt:lpstr>
      <vt:lpstr>        Introductory Material</vt:lpstr>
      <vt:lpstr>        Objectives</vt:lpstr>
      <vt:lpstr>        Physical Description</vt:lpstr>
      <vt:lpstr>        Map</vt:lpstr>
      <vt:lpstr>        Critical Path</vt:lpstr>
      <vt:lpstr>        Encounters</vt:lpstr>
      <vt:lpstr>        Level Walkthrough</vt:lpstr>
      <vt:lpstr>        Closing Material</vt:lpstr>
      <vt:lpstr>Interface</vt:lpstr>
      <vt:lpstr>    Visual System</vt:lpstr>
      <vt:lpstr>        HUD</vt:lpstr>
      <vt:lpstr>        Menus</vt:lpstr>
      <vt:lpstr>        Rendering System</vt:lpstr>
      <vt:lpstr>        Camera</vt:lpstr>
      <vt:lpstr>        Lighting Models</vt:lpstr>
      <vt:lpstr>    Control System</vt:lpstr>
      <vt:lpstr>    Audio</vt:lpstr>
      <vt:lpstr>    MUsic</vt:lpstr>
      <vt:lpstr>    Sound Effects</vt:lpstr>
      <vt:lpstr>    Help System</vt:lpstr>
      <vt:lpstr>Artificial Intelligence</vt:lpstr>
      <vt:lpstr>    Boss AI</vt:lpstr>
      <vt:lpstr>    Non-Combat NPC</vt:lpstr>
      <vt:lpstr>Technical</vt:lpstr>
      <vt:lpstr>    Target Devices</vt:lpstr>
      <vt:lpstr>    Development Hardware and Software</vt:lpstr>
      <vt:lpstr>    Development Procedures and Standards</vt:lpstr>
      <vt:lpstr>    Game Engine</vt:lpstr>
      <vt:lpstr>    Content Files</vt:lpstr>
      <vt:lpstr>        Attack Definitions</vt:lpstr>
      <vt:lpstr>        Item Definitions</vt:lpstr>
      <vt:lpstr>    Test Plan</vt:lpstr>
      <vt:lpstr>Artistic Direction</vt:lpstr>
      <vt:lpstr>    Concept Art</vt:lpstr>
      <vt:lpstr>    Style Guides</vt:lpstr>
      <vt:lpstr>    Characters</vt:lpstr>
      <vt:lpstr>    Environments</vt:lpstr>
      <vt:lpstr>    Battles</vt:lpstr>
      <vt:lpstr>    Items</vt:lpstr>
      <vt:lpstr>    Interfaces</vt:lpstr>
      <vt:lpstr>    Cut Scenes</vt:lpstr>
      <vt:lpstr>Management</vt:lpstr>
    </vt:vector>
  </TitlesOfParts>
  <Manager>Manager</Manager>
  <Company>J3WAO</Company>
  <LinksUpToDate>false</LinksUpToDate>
  <CharactersWithSpaces>4344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Design Document</dc:title>
  <dc:subject/>
  <dc:creator>Jesse McGinnis</dc:creator>
  <cp:keywords>coop;co-op;work report;report</cp:keywords>
  <dc:description/>
  <cp:lastModifiedBy>Jesse McGinnis</cp:lastModifiedBy>
  <cp:revision>27</cp:revision>
  <cp:lastPrinted>2009-12-01T05:42:00Z</cp:lastPrinted>
  <dcterms:created xsi:type="dcterms:W3CDTF">2011-02-07T00:12:00Z</dcterms:created>
  <dcterms:modified xsi:type="dcterms:W3CDTF">2011-02-07T02:44:00Z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Position">
    <vt:lpwstr>#Position#</vt:lpwstr>
  </property>
  <property fmtid="{D5CDD505-2E9C-101B-9397-08002B2CF9AE}" pid="3" name="_Student ID">
    <vt:i4>20296483</vt:i4>
  </property>
  <property fmtid="{D5CDD505-2E9C-101B-9397-08002B2CF9AE}" pid="4" name="_Term">
    <vt:lpwstr>#Term#</vt:lpwstr>
  </property>
  <property fmtid="{D5CDD505-2E9C-101B-9397-08002B2CF9AE}" pid="5" name="_Program">
    <vt:lpwstr>Computer Science</vt:lpwstr>
  </property>
  <property fmtid="{D5CDD505-2E9C-101B-9397-08002B2CF9AE}" pid="6" name="_Department">
    <vt:lpwstr>#Employer Department#</vt:lpwstr>
  </property>
  <property fmtid="{D5CDD505-2E9C-101B-9397-08002B2CF9AE}" pid="7" name="_Manager Last">
    <vt:lpwstr>#Manager Last Name#</vt:lpwstr>
  </property>
  <property fmtid="{D5CDD505-2E9C-101B-9397-08002B2CF9AE}" pid="8" name="_Manager First">
    <vt:lpwstr>#Manager First Name#</vt:lpwstr>
  </property>
  <property fmtid="{D5CDD505-2E9C-101B-9397-08002B2CF9AE}" pid="9" name="_Manager Prefix">
    <vt:lpwstr>#Manager Prefix#</vt:lpwstr>
  </property>
  <property fmtid="{D5CDD505-2E9C-101B-9397-08002B2CF9AE}" pid="10" name="_Date Completed">
    <vt:lpwstr>#MMMM yyyy#</vt:lpwstr>
  </property>
</Properties>
</file>